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6144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2334260</wp:posOffset>
                </wp:positionV>
                <wp:extent cx="4417060" cy="735711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7060" cy="7357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330" w:firstLineChars="100"/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sz w:val="33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sz w:val="33"/>
                              </w:rPr>
                              <w:t>实践经历</w:t>
                            </w:r>
                          </w:p>
                          <w:p>
                            <w:pPr>
                              <w:pStyle w:val="3"/>
                              <w:spacing w:line="373" w:lineRule="exact"/>
                              <w:ind w:left="0" w:leftChars="0" w:firstLine="480" w:firstLineChars="200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</w:rPr>
                              <w:t>2016.01-2016.02    寒假学习辅导班    总负责人</w:t>
                            </w:r>
                          </w:p>
                          <w:p>
                            <w:pPr>
                              <w:pStyle w:val="4"/>
                              <w:spacing w:line="283" w:lineRule="exact"/>
                              <w:ind w:left="0" w:leftChars="0" w:firstLine="400" w:firstLineChars="200"/>
                              <w:jc w:val="both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</w:rPr>
                              <w:t>实践内容：</w:t>
                            </w:r>
                          </w:p>
                          <w:p>
                            <w:pPr>
                              <w:pStyle w:val="4"/>
                              <w:spacing w:before="28" w:line="288" w:lineRule="exact"/>
                              <w:ind w:left="399" w:leftChars="190" w:right="105" w:firstLine="0" w:firstLineChars="0"/>
                              <w:jc w:val="both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</w:rPr>
                              <w:t>负责辅导班的整个筹办，包括招聘教师、招收学Th、选择场地； 记录日常收支，核算收益，编制报表，管理收入和发放工资； 负责辅导初中英语；</w:t>
                            </w:r>
                          </w:p>
                          <w:p>
                            <w:pPr>
                              <w:pStyle w:val="4"/>
                              <w:spacing w:line="260" w:lineRule="exact"/>
                              <w:ind w:left="0" w:leftChars="0" w:firstLine="400" w:firstLineChars="200"/>
                              <w:jc w:val="both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</w:rPr>
                              <w:t>实践成果：</w:t>
                            </w:r>
                          </w:p>
                          <w:p>
                            <w:pPr>
                              <w:pStyle w:val="4"/>
                              <w:spacing w:line="288" w:lineRule="exact"/>
                              <w:ind w:left="0" w:leftChars="0" w:firstLine="400" w:firstLineChars="200"/>
                              <w:jc w:val="both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</w:rPr>
                              <w:t>有4名老师，共招收68个学Th，由我招收到的学Th有30名； 共收入</w:t>
                            </w:r>
                          </w:p>
                          <w:p>
                            <w:pPr>
                              <w:pStyle w:val="4"/>
                              <w:spacing w:line="288" w:lineRule="exact"/>
                              <w:ind w:left="0" w:leftChars="0" w:firstLine="400" w:firstLineChars="200"/>
                              <w:jc w:val="both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</w:rPr>
                              <w:t>30200元，除去成本，盈利20000多； 获得学Th的喜欢及家长的肯定</w:t>
                            </w:r>
                          </w:p>
                          <w:p>
                            <w:pPr>
                              <w:pStyle w:val="4"/>
                              <w:spacing w:line="311" w:lineRule="exact"/>
                              <w:ind w:left="0" w:leftChars="0" w:firstLine="400" w:firstLineChars="200"/>
                              <w:jc w:val="both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</w:rPr>
                              <w:t>，希望长期有这样的辅导班。</w:t>
                            </w:r>
                          </w:p>
                          <w:p>
                            <w:pPr>
                              <w:pStyle w:val="3"/>
                              <w:tabs>
                                <w:tab w:val="left" w:pos="2997"/>
                                <w:tab w:val="left" w:pos="5441"/>
                              </w:tabs>
                              <w:spacing w:line="172" w:lineRule="auto"/>
                              <w:ind w:left="479" w:leftChars="228" w:right="895" w:firstLine="0" w:firstLineChars="0"/>
                              <w:jc w:val="left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</w:rPr>
                              <w:t>2015.06-2015.08</w:t>
                            </w:r>
                            <w:r>
                              <w:rPr>
                                <w:b w:val="0"/>
                                <w:color w:val="58595B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 w:val="0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b w:val="0"/>
                                <w:color w:val="58595B"/>
                              </w:rPr>
                              <w:t>有限责任公司</w:t>
                            </w:r>
                            <w:r>
                              <w:rPr>
                                <w:b w:val="0"/>
                                <w:color w:val="58595B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58595B"/>
                              </w:rPr>
                              <w:t xml:space="preserve"> 副主席工作内容：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73"/>
                              </w:tabs>
                              <w:spacing w:before="0" w:after="0" w:line="272" w:lineRule="exact"/>
                              <w:ind w:left="420" w:leftChars="0" w:right="0" w:rightChars="0" w:hanging="420" w:firstLineChars="0"/>
                              <w:jc w:val="both"/>
                              <w:rPr>
                                <w:b w:val="0"/>
                                <w:sz w:val="2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  <w:sz w:val="20"/>
                              </w:rPr>
                              <w:t>协助财务经理进行日常财务核算、财务处理工作；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73"/>
                              </w:tabs>
                              <w:spacing w:before="0" w:after="0" w:line="288" w:lineRule="exact"/>
                              <w:ind w:left="420" w:leftChars="0" w:right="0" w:rightChars="0" w:hanging="420" w:firstLineChars="0"/>
                              <w:jc w:val="both"/>
                              <w:rPr>
                                <w:b w:val="0"/>
                                <w:sz w:val="2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  <w:sz w:val="20"/>
                              </w:rPr>
                              <w:t>会计凭证、相关票据的整理；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73"/>
                              </w:tabs>
                              <w:spacing w:before="28" w:after="0" w:line="288" w:lineRule="exact"/>
                              <w:ind w:left="420" w:leftChars="0" w:right="2384" w:rightChars="0" w:hanging="420" w:firstLineChars="0"/>
                              <w:jc w:val="left"/>
                              <w:rPr>
                                <w:b w:val="0"/>
                                <w:sz w:val="2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  <w:w w:val="99"/>
                                <w:sz w:val="20"/>
                              </w:rPr>
                              <w:t>会计账簿的登记，打印相关表格等工作；实践成果：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73"/>
                              </w:tabs>
                              <w:spacing w:before="0" w:after="0" w:line="288" w:lineRule="exact"/>
                              <w:ind w:left="420" w:leftChars="0" w:right="184" w:rightChars="0" w:hanging="420" w:firstLineChars="0"/>
                              <w:jc w:val="left"/>
                              <w:rPr>
                                <w:b w:val="0"/>
                                <w:sz w:val="2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  <w:w w:val="99"/>
                                <w:sz w:val="20"/>
                              </w:rPr>
                              <w:t>能根据会计基本制度，会计基本准则和内部财务管理的要求，做好会计核算工作；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73"/>
                              </w:tabs>
                              <w:spacing w:before="0" w:after="0" w:line="260" w:lineRule="exact"/>
                              <w:ind w:left="420" w:leftChars="0" w:right="0" w:rightChars="0" w:hanging="420" w:firstLineChars="0"/>
                              <w:jc w:val="both"/>
                              <w:rPr>
                                <w:b w:val="0"/>
                                <w:sz w:val="2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  <w:sz w:val="20"/>
                              </w:rPr>
                              <w:t>能做到保证核算科目、核算金额、核算部门的准确性；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73"/>
                              </w:tabs>
                              <w:spacing w:before="0" w:after="0" w:line="311" w:lineRule="exact"/>
                              <w:ind w:left="420" w:leftChars="0" w:right="0" w:rightChars="0" w:hanging="420" w:firstLineChars="0"/>
                              <w:jc w:val="both"/>
                              <w:rPr>
                                <w:b w:val="0"/>
                                <w:sz w:val="2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  <w:sz w:val="20"/>
                              </w:rPr>
                              <w:t>了解了企业财务的管理流程。</w:t>
                            </w:r>
                          </w:p>
                          <w:p>
                            <w:pPr>
                              <w:ind w:firstLine="325" w:firstLineChars="100"/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w w:val="105"/>
                                <w:sz w:val="31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w w:val="105"/>
                                <w:sz w:val="31"/>
                              </w:rPr>
                              <w:t>自我评价</w:t>
                            </w:r>
                          </w:p>
                          <w:p>
                            <w:pPr>
                              <w:pStyle w:val="4"/>
                              <w:spacing w:before="127" w:line="328" w:lineRule="exact"/>
                              <w:ind w:left="399" w:leftChars="190" w:right="223" w:firstLine="0" w:firstLineChars="0"/>
                              <w:jc w:val="both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  <w:color w:val="58595B"/>
                                <w:w w:val="99"/>
                              </w:rPr>
                              <w:t>在个人Th活中，本人热爱旅游、看书，喜欢羽毛球等有氧运动，使我</w:t>
                            </w:r>
                            <w:r>
                              <w:rPr>
                                <w:b w:val="0"/>
                                <w:color w:val="58595B"/>
                              </w:rPr>
                              <w:t>拥有了健康的体魄以及积极向上的心态；在学习上，会计学专业学习使我的专业知识有了很好的储备，同时我的自学能力得到很大提升，综合素质能不断提高；课余时间我积极参加实践活动，不仅理论知识在实践中得到了升华，沟通协作及承受压力能力得到了提高，而且通</w:t>
                            </w:r>
                            <w:r>
                              <w:rPr>
                                <w:b w:val="0"/>
                                <w:color w:val="58595B"/>
                                <w:w w:val="99"/>
                              </w:rPr>
                              <w:t>过参加志愿者活动，使我的人Th价值观念得到很好的扩展，投身公益是我今后一Th的课程；在实际社会工作方面，我还缺乏经验和锻炼，</w:t>
                            </w:r>
                            <w:r>
                              <w:rPr>
                                <w:b w:val="0"/>
                                <w:color w:val="58595B"/>
                              </w:rPr>
                              <w:t>所以希望能够有机会进入一个体制规范、规模较大的公司平台，愿意从基层做起，积累经验，争取在专业领域有所突破和成就，实现自己</w:t>
                            </w:r>
                            <w:r>
                              <w:rPr>
                                <w:b w:val="0"/>
                                <w:color w:val="58595B"/>
                                <w:w w:val="98"/>
                              </w:rPr>
                              <w:t>的职业规划及人Th目标。</w:t>
                            </w:r>
                          </w:p>
                          <w:p>
                            <w:pPr>
                              <w:ind w:firstLine="325" w:firstLineChars="100"/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w w:val="105"/>
                                <w:sz w:val="31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65pt;margin-top:183.8pt;height:579.3pt;width:347.8pt;z-index:6144;mso-width-relative:page;mso-height-relative:page;" filled="f" stroked="f" coordsize="21600,21600" o:gfxdata="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bBcqzdAAAADAEAAA8AAAAAAAAAAQAgAAAAIgAAAGRycy9kb3ducmV2LnhtbFBLAQIUABQAAAAI&#10;AIdO4kC8v6igIQIAABsEAAAOAAAAAAAAAAEAIAAAACw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330" w:firstLineChars="100"/>
                        <w:rPr>
                          <w:rFonts w:hint="eastAsia" w:ascii="微软雅黑" w:eastAsia="微软雅黑"/>
                          <w:b/>
                          <w:color w:val="C86167"/>
                          <w:sz w:val="33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color w:val="C86167"/>
                          <w:sz w:val="33"/>
                        </w:rPr>
                        <w:t>实践经历</w:t>
                      </w:r>
                    </w:p>
                    <w:p>
                      <w:pPr>
                        <w:pStyle w:val="3"/>
                        <w:spacing w:line="373" w:lineRule="exact"/>
                        <w:ind w:left="0" w:leftChars="0" w:firstLine="480" w:firstLineChars="200"/>
                        <w:rPr>
                          <w:b w:val="0"/>
                        </w:rPr>
                      </w:pPr>
                      <w:r>
                        <w:rPr>
                          <w:b w:val="0"/>
                          <w:color w:val="58595B"/>
                        </w:rPr>
                        <w:t>2016.01-2016.02    寒假学习辅导班    总负责人</w:t>
                      </w:r>
                    </w:p>
                    <w:p>
                      <w:pPr>
                        <w:pStyle w:val="4"/>
                        <w:spacing w:line="283" w:lineRule="exact"/>
                        <w:ind w:left="0" w:leftChars="0" w:firstLine="400" w:firstLineChars="200"/>
                        <w:jc w:val="both"/>
                        <w:rPr>
                          <w:b w:val="0"/>
                        </w:rPr>
                      </w:pPr>
                      <w:r>
                        <w:rPr>
                          <w:b w:val="0"/>
                          <w:color w:val="58595B"/>
                        </w:rPr>
                        <w:t>实践内容：</w:t>
                      </w:r>
                    </w:p>
                    <w:p>
                      <w:pPr>
                        <w:pStyle w:val="4"/>
                        <w:spacing w:before="28" w:line="288" w:lineRule="exact"/>
                        <w:ind w:left="399" w:leftChars="190" w:right="105" w:firstLine="0" w:firstLineChars="0"/>
                        <w:jc w:val="both"/>
                        <w:rPr>
                          <w:b w:val="0"/>
                        </w:rPr>
                      </w:pPr>
                      <w:r>
                        <w:rPr>
                          <w:b w:val="0"/>
                          <w:color w:val="58595B"/>
                        </w:rPr>
                        <w:t>负责辅导班的整个筹办，包括招聘教师、招收学Th、选择场地； 记录日常收支，核算收益，编制报表，管理收入和发放工资； 负责辅导初中英语；</w:t>
                      </w:r>
                    </w:p>
                    <w:p>
                      <w:pPr>
                        <w:pStyle w:val="4"/>
                        <w:spacing w:line="260" w:lineRule="exact"/>
                        <w:ind w:left="0" w:leftChars="0" w:firstLine="400" w:firstLineChars="200"/>
                        <w:jc w:val="both"/>
                        <w:rPr>
                          <w:b w:val="0"/>
                        </w:rPr>
                      </w:pPr>
                      <w:r>
                        <w:rPr>
                          <w:b w:val="0"/>
                          <w:color w:val="58595B"/>
                        </w:rPr>
                        <w:t>实践成果：</w:t>
                      </w:r>
                    </w:p>
                    <w:p>
                      <w:pPr>
                        <w:pStyle w:val="4"/>
                        <w:spacing w:line="288" w:lineRule="exact"/>
                        <w:ind w:left="0" w:leftChars="0" w:firstLine="400" w:firstLineChars="200"/>
                        <w:jc w:val="both"/>
                        <w:rPr>
                          <w:b w:val="0"/>
                        </w:rPr>
                      </w:pPr>
                      <w:r>
                        <w:rPr>
                          <w:b w:val="0"/>
                          <w:color w:val="58595B"/>
                        </w:rPr>
                        <w:t>有4名老师，共招收68个学Th，由我招收到的学Th有30名； 共收入</w:t>
                      </w:r>
                    </w:p>
                    <w:p>
                      <w:pPr>
                        <w:pStyle w:val="4"/>
                        <w:spacing w:line="288" w:lineRule="exact"/>
                        <w:ind w:left="0" w:leftChars="0" w:firstLine="400" w:firstLineChars="200"/>
                        <w:jc w:val="both"/>
                        <w:rPr>
                          <w:b w:val="0"/>
                        </w:rPr>
                      </w:pPr>
                      <w:r>
                        <w:rPr>
                          <w:b w:val="0"/>
                          <w:color w:val="58595B"/>
                        </w:rPr>
                        <w:t>30200元，除去成本，盈利20000多； 获得学Th的喜欢及家长的肯定</w:t>
                      </w:r>
                    </w:p>
                    <w:p>
                      <w:pPr>
                        <w:pStyle w:val="4"/>
                        <w:spacing w:line="311" w:lineRule="exact"/>
                        <w:ind w:left="0" w:leftChars="0" w:firstLine="400" w:firstLineChars="200"/>
                        <w:jc w:val="both"/>
                        <w:rPr>
                          <w:b w:val="0"/>
                        </w:rPr>
                      </w:pPr>
                      <w:r>
                        <w:rPr>
                          <w:b w:val="0"/>
                          <w:color w:val="58595B"/>
                        </w:rPr>
                        <w:t>，希望长期有这样的辅导班。</w:t>
                      </w:r>
                    </w:p>
                    <w:p>
                      <w:pPr>
                        <w:pStyle w:val="3"/>
                        <w:tabs>
                          <w:tab w:val="left" w:pos="2997"/>
                          <w:tab w:val="left" w:pos="5441"/>
                        </w:tabs>
                        <w:spacing w:line="172" w:lineRule="auto"/>
                        <w:ind w:left="479" w:leftChars="228" w:right="895" w:firstLine="0" w:firstLineChars="0"/>
                        <w:jc w:val="left"/>
                        <w:rPr>
                          <w:b w:val="0"/>
                        </w:rPr>
                      </w:pPr>
                      <w:r>
                        <w:rPr>
                          <w:b w:val="0"/>
                          <w:color w:val="58595B"/>
                        </w:rPr>
                        <w:t>2015.06-2015.08</w:t>
                      </w:r>
                      <w:r>
                        <w:rPr>
                          <w:b w:val="0"/>
                          <w:color w:val="58595B"/>
                        </w:rPr>
                        <w:tab/>
                      </w:r>
                      <w:r>
                        <w:rPr>
                          <w:rFonts w:hint="eastAsia"/>
                          <w:b w:val="0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b w:val="0"/>
                          <w:color w:val="58595B"/>
                        </w:rPr>
                        <w:t>有限责任公司</w:t>
                      </w:r>
                      <w:r>
                        <w:rPr>
                          <w:b w:val="0"/>
                          <w:color w:val="58595B"/>
                        </w:rPr>
                        <w:tab/>
                      </w:r>
                      <w:r>
                        <w:rPr>
                          <w:b w:val="0"/>
                          <w:color w:val="58595B"/>
                        </w:rPr>
                        <w:t xml:space="preserve"> 副主席工作内容：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tabs>
                          <w:tab w:val="left" w:pos="1073"/>
                        </w:tabs>
                        <w:spacing w:before="0" w:after="0" w:line="272" w:lineRule="exact"/>
                        <w:ind w:left="420" w:leftChars="0" w:right="0" w:rightChars="0" w:hanging="420" w:firstLineChars="0"/>
                        <w:jc w:val="both"/>
                        <w:rPr>
                          <w:b w:val="0"/>
                          <w:sz w:val="20"/>
                        </w:rPr>
                      </w:pPr>
                      <w:r>
                        <w:rPr>
                          <w:b w:val="0"/>
                          <w:color w:val="58595B"/>
                          <w:sz w:val="20"/>
                        </w:rPr>
                        <w:t>协助财务经理进行日常财务核算、财务处理工作；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tabs>
                          <w:tab w:val="left" w:pos="1073"/>
                        </w:tabs>
                        <w:spacing w:before="0" w:after="0" w:line="288" w:lineRule="exact"/>
                        <w:ind w:left="420" w:leftChars="0" w:right="0" w:rightChars="0" w:hanging="420" w:firstLineChars="0"/>
                        <w:jc w:val="both"/>
                        <w:rPr>
                          <w:b w:val="0"/>
                          <w:sz w:val="20"/>
                        </w:rPr>
                      </w:pPr>
                      <w:r>
                        <w:rPr>
                          <w:b w:val="0"/>
                          <w:color w:val="58595B"/>
                          <w:sz w:val="20"/>
                        </w:rPr>
                        <w:t>会计凭证、相关票据的整理；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tabs>
                          <w:tab w:val="left" w:pos="1073"/>
                        </w:tabs>
                        <w:spacing w:before="28" w:after="0" w:line="288" w:lineRule="exact"/>
                        <w:ind w:left="420" w:leftChars="0" w:right="2384" w:rightChars="0" w:hanging="420" w:firstLineChars="0"/>
                        <w:jc w:val="left"/>
                        <w:rPr>
                          <w:b w:val="0"/>
                          <w:sz w:val="20"/>
                        </w:rPr>
                      </w:pPr>
                      <w:r>
                        <w:rPr>
                          <w:b w:val="0"/>
                          <w:color w:val="58595B"/>
                          <w:w w:val="99"/>
                          <w:sz w:val="20"/>
                        </w:rPr>
                        <w:t>会计账簿的登记，打印相关表格等工作；实践成果：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tabs>
                          <w:tab w:val="left" w:pos="1073"/>
                        </w:tabs>
                        <w:spacing w:before="0" w:after="0" w:line="288" w:lineRule="exact"/>
                        <w:ind w:left="420" w:leftChars="0" w:right="184" w:rightChars="0" w:hanging="420" w:firstLineChars="0"/>
                        <w:jc w:val="left"/>
                        <w:rPr>
                          <w:b w:val="0"/>
                          <w:sz w:val="20"/>
                        </w:rPr>
                      </w:pPr>
                      <w:r>
                        <w:rPr>
                          <w:b w:val="0"/>
                          <w:color w:val="58595B"/>
                          <w:w w:val="99"/>
                          <w:sz w:val="20"/>
                        </w:rPr>
                        <w:t>能根据会计基本制度，会计基本准则和内部财务管理的要求，做好会计核算工作；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tabs>
                          <w:tab w:val="left" w:pos="1073"/>
                        </w:tabs>
                        <w:spacing w:before="0" w:after="0" w:line="260" w:lineRule="exact"/>
                        <w:ind w:left="420" w:leftChars="0" w:right="0" w:rightChars="0" w:hanging="420" w:firstLineChars="0"/>
                        <w:jc w:val="both"/>
                        <w:rPr>
                          <w:b w:val="0"/>
                          <w:sz w:val="20"/>
                        </w:rPr>
                      </w:pPr>
                      <w:r>
                        <w:rPr>
                          <w:b w:val="0"/>
                          <w:color w:val="58595B"/>
                          <w:sz w:val="20"/>
                        </w:rPr>
                        <w:t>能做到保证核算科目、核算金额、核算部门的准确性；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tabs>
                          <w:tab w:val="left" w:pos="1073"/>
                        </w:tabs>
                        <w:spacing w:before="0" w:after="0" w:line="311" w:lineRule="exact"/>
                        <w:ind w:left="420" w:leftChars="0" w:right="0" w:rightChars="0" w:hanging="420" w:firstLineChars="0"/>
                        <w:jc w:val="both"/>
                        <w:rPr>
                          <w:b w:val="0"/>
                          <w:sz w:val="20"/>
                        </w:rPr>
                      </w:pPr>
                      <w:r>
                        <w:rPr>
                          <w:b w:val="0"/>
                          <w:color w:val="58595B"/>
                          <w:sz w:val="20"/>
                        </w:rPr>
                        <w:t>了解了企业财务的管理流程。</w:t>
                      </w:r>
                    </w:p>
                    <w:p>
                      <w:pPr>
                        <w:ind w:firstLine="325" w:firstLineChars="100"/>
                        <w:rPr>
                          <w:rFonts w:hint="eastAsia" w:ascii="微软雅黑" w:eastAsia="微软雅黑"/>
                          <w:b/>
                          <w:color w:val="C86167"/>
                          <w:w w:val="105"/>
                          <w:sz w:val="31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color w:val="C86167"/>
                          <w:w w:val="105"/>
                          <w:sz w:val="31"/>
                        </w:rPr>
                        <w:t>自我评价</w:t>
                      </w:r>
                    </w:p>
                    <w:p>
                      <w:pPr>
                        <w:pStyle w:val="4"/>
                        <w:spacing w:before="127" w:line="328" w:lineRule="exact"/>
                        <w:ind w:left="399" w:leftChars="190" w:right="223" w:firstLine="0" w:firstLineChars="0"/>
                        <w:jc w:val="both"/>
                        <w:rPr>
                          <w:b w:val="0"/>
                        </w:rPr>
                      </w:pPr>
                      <w:r>
                        <w:rPr>
                          <w:b w:val="0"/>
                          <w:color w:val="58595B"/>
                          <w:w w:val="99"/>
                        </w:rPr>
                        <w:t>在个人Th活中，本人热爱旅游、看书，喜欢羽毛球等有氧运动，使我</w:t>
                      </w:r>
                      <w:r>
                        <w:rPr>
                          <w:b w:val="0"/>
                          <w:color w:val="58595B"/>
                        </w:rPr>
                        <w:t>拥有了健康的体魄以及积极向上的心态；在学习上，会计学专业学习使我的专业知识有了很好的储备，同时我的自学能力得到很大提升，综合素质能不断提高；课余时间我积极参加实践活动，不仅理论知识在实践中得到了升华，沟通协作及承受压力能力得到了提高，而且通</w:t>
                      </w:r>
                      <w:r>
                        <w:rPr>
                          <w:b w:val="0"/>
                          <w:color w:val="58595B"/>
                          <w:w w:val="99"/>
                        </w:rPr>
                        <w:t>过参加志愿者活动，使我的人Th价值观念得到很好的扩展，投身公益是我今后一Th的课程；在实际社会工作方面，我还缺乏经验和锻炼，</w:t>
                      </w:r>
                      <w:r>
                        <w:rPr>
                          <w:b w:val="0"/>
                          <w:color w:val="58595B"/>
                        </w:rPr>
                        <w:t>所以希望能够有机会进入一个体制规范、规模较大的公司平台，愿意从基层做起，积累经验，争取在专业领域有所突破和成就，实现自己</w:t>
                      </w:r>
                      <w:r>
                        <w:rPr>
                          <w:b w:val="0"/>
                          <w:color w:val="58595B"/>
                          <w:w w:val="98"/>
                        </w:rPr>
                        <w:t>的职业规划及人Th目标。</w:t>
                      </w:r>
                    </w:p>
                    <w:p>
                      <w:pPr>
                        <w:ind w:firstLine="325" w:firstLineChars="100"/>
                        <w:rPr>
                          <w:rFonts w:hint="eastAsia" w:ascii="微软雅黑" w:eastAsia="微软雅黑"/>
                          <w:b/>
                          <w:color w:val="C86167"/>
                          <w:w w:val="105"/>
                          <w:sz w:val="31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5120" behindDoc="0" locked="0" layoutInCell="1" allowOverlap="1">
                <wp:simplePos x="0" y="0"/>
                <wp:positionH relativeFrom="page">
                  <wp:posOffset>2879090</wp:posOffset>
                </wp:positionH>
                <wp:positionV relativeFrom="paragraph">
                  <wp:posOffset>1717040</wp:posOffset>
                </wp:positionV>
                <wp:extent cx="3886200" cy="448945"/>
                <wp:effectExtent l="0" t="0" r="0" b="7620"/>
                <wp:wrapTopAndBottom/>
                <wp:docPr id="16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448945"/>
                          <a:chOff x="4897" y="399"/>
                          <a:chExt cx="6120" cy="707"/>
                        </a:xfrm>
                      </wpg:grpSpPr>
                      <wps:wsp>
                        <wps:cNvPr id="13" name="矩形 8"/>
                        <wps:cNvSpPr/>
                        <wps:spPr>
                          <a:xfrm>
                            <a:off x="4897" y="440"/>
                            <a:ext cx="6120" cy="665"/>
                          </a:xfrm>
                          <a:prstGeom prst="rect">
                            <a:avLst/>
                          </a:prstGeom>
                          <a:solidFill>
                            <a:srgbClr val="C8616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" name="文本框 9"/>
                        <wps:cNvSpPr txBox="1"/>
                        <wps:spPr>
                          <a:xfrm>
                            <a:off x="5276" y="399"/>
                            <a:ext cx="1560" cy="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686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56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FFFFFF"/>
                                  <w:sz w:val="36"/>
                                  <w:szCs w:val="16"/>
                                  <w:lang w:eastAsia="zh-CN"/>
                                </w:rPr>
                                <w:t>奈森设计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5" name="文本框 10"/>
                        <wps:cNvSpPr txBox="1"/>
                        <wps:spPr>
                          <a:xfrm>
                            <a:off x="7327" y="497"/>
                            <a:ext cx="3272" cy="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514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39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FFFFFF"/>
                                  <w:sz w:val="27"/>
                                </w:rPr>
                                <w:t>求职意向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FFFFFF"/>
                                  <w:sz w:val="39"/>
                                </w:rPr>
                                <w:t>/财务实习生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26.7pt;margin-top:135.2pt;height:35.35pt;width:306pt;mso-position-horizontal-relative:page;mso-wrap-distance-bottom:0pt;mso-wrap-distance-top:0pt;z-index:5120;mso-width-relative:page;mso-height-relative:page;" coordorigin="4897,399" coordsize="6120,707" o:gfxdata="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IBWVVDcAAAADAEAAA8AAAAAAAAAAQAgAAAAIgAAAGRycy9kb3ducmV2LnhtbFBLAQIU&#10;ABQAAAAIAIdO4kD3NLOkmgIAAIQHAAAOAAAAAAAAAAEAIAAAACsBAABkcnMvZTJvRG9jLnhtbFBL&#10;BQYAAAAABgAGAFkBAAA3BgAAAAA=&#10;">
                <o:lock v:ext="edit" aspectratio="f"/>
                <v:rect id="矩形 8" o:spid="_x0000_s1026" o:spt="1" style="position:absolute;left:4897;top:440;height:665;width:6120;" fillcolor="#C86167" filled="t" stroked="f" coordsize="21600,21600" o:gfxdata="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fWLx7UAAADbAAAADwAA&#10;AAAAAAABACAAAAAiAAAAZHJzL2Rvd25yZXYueG1sUEsBAhQAFAAAAAgAh07iQDMvBZ47AAAAOQAA&#10;ABAAAAAAAAAAAQAgAAAABAEAAGRycy9zaGFwZXhtbC54bWxQSwUGAAAAAAYABgBbAQAArgMAAAAA&#10;">
                  <v:fill on="t" focussize="0,0"/>
                  <v:stroke on="f"/>
                  <v:imagedata o:title=""/>
                  <o:lock v:ext="edit" aspectratio="f"/>
                </v:rect>
                <v:shape id="文本框 9" o:spid="_x0000_s1026" o:spt="202" type="#_x0000_t202" style="position:absolute;left:5276;top:399;height:687;width:1560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686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56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FFFFFF"/>
                            <w:sz w:val="36"/>
                            <w:szCs w:val="16"/>
                            <w:lang w:eastAsia="zh-CN"/>
                          </w:rPr>
                          <w:t>奈森设计</w:t>
                        </w:r>
                      </w:p>
                    </w:txbxContent>
                  </v:textbox>
                </v:shape>
                <v:shape id="文本框 10" o:spid="_x0000_s1026" o:spt="202" type="#_x0000_t202" style="position:absolute;left:7327;top:497;height:514;width:3272;" filled="f" stroked="f" coordsize="21600,21600" o:gfxdata="UEsDBAoAAAAAAIdO4kAAAAAAAAAAAAAAAAAEAAAAZHJzL1BLAwQUAAAACACHTuJAGn1SILwAAADb&#10;AAAADwAAAGRycy9kb3ducmV2LnhtbEVP32vCMBB+F/Y/hBv4pokDRT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9Ui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514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39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FFFFFF"/>
                            <w:sz w:val="27"/>
                          </w:rPr>
                          <w:t>求职意向</w:t>
                        </w:r>
                        <w:r>
                          <w:rPr>
                            <w:rFonts w:hint="eastAsia" w:ascii="微软雅黑" w:eastAsia="微软雅黑"/>
                            <w:color w:val="FFFFFF"/>
                            <w:sz w:val="39"/>
                          </w:rPr>
                          <w:t>/财务实习生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6144" behindDoc="1" locked="0" layoutInCell="1" allowOverlap="1">
                <wp:simplePos x="0" y="0"/>
                <wp:positionH relativeFrom="page">
                  <wp:posOffset>2820670</wp:posOffset>
                </wp:positionH>
                <wp:positionV relativeFrom="paragraph">
                  <wp:posOffset>2478405</wp:posOffset>
                </wp:positionV>
                <wp:extent cx="243840" cy="7075170"/>
                <wp:effectExtent l="0" t="0" r="3810" b="11430"/>
                <wp:wrapNone/>
                <wp:docPr id="19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" cy="7075170"/>
                          <a:chOff x="4443" y="130"/>
                          <a:chExt cx="384" cy="11142"/>
                        </a:xfrm>
                      </wpg:grpSpPr>
                      <wps:wsp>
                        <wps:cNvPr id="17" name="直线 12"/>
                        <wps:cNvSpPr/>
                        <wps:spPr>
                          <a:xfrm>
                            <a:off x="4635" y="322"/>
                            <a:ext cx="0" cy="1094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C86167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443" y="130"/>
                            <a:ext cx="384" cy="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222.1pt;margin-top:195.15pt;height:557.1pt;width:19.2pt;mso-position-horizontal-relative:page;z-index:-503310336;mso-width-relative:page;mso-height-relative:page;" coordorigin="4443,130" coordsize="384,11142" o:gfxdata="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">
                <o:lock v:ext="edit" aspectratio="f"/>
                <v:line id="直线 12" o:spid="_x0000_s1026" o:spt="20" style="position:absolute;left:4635;top:322;height:10940;width:0;" filled="f" stroked="t" coordsize="21600,21600" o:gfxdata="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+unv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C86167" joinstyle="round"/>
                  <v:imagedata o:title=""/>
                  <o:lock v:ext="edit" aspectratio="f"/>
                </v:line>
                <v:shape id="图片 13" o:spid="_x0000_s1026" o:spt="75" alt="" type="#_x0000_t75" style="position:absolute;left:4443;top:130;height:384;width:384;" filled="f" o:preferrelative="t" stroked="f" coordsize="21600,21600" o:gfxdata="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wpr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7168" behindDoc="0" locked="0" layoutInCell="1" allowOverlap="1">
                <wp:simplePos x="0" y="0"/>
                <wp:positionH relativeFrom="column">
                  <wp:posOffset>624205</wp:posOffset>
                </wp:positionH>
                <wp:positionV relativeFrom="paragraph">
                  <wp:posOffset>2805430</wp:posOffset>
                </wp:positionV>
                <wp:extent cx="142240" cy="643890"/>
                <wp:effectExtent l="0" t="0" r="10160" b="381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40" cy="643890"/>
                          <a:chOff x="3806" y="5359"/>
                          <a:chExt cx="224" cy="1014"/>
                        </a:xfrm>
                      </wpg:grpSpPr>
                      <wps:wsp>
                        <wps:cNvPr id="2050" name="手机"/>
                        <wps:cNvSpPr/>
                        <wps:spPr bwMode="auto">
                          <a:xfrm>
                            <a:off x="3836" y="5359"/>
                            <a:ext cx="150" cy="285"/>
                          </a:xfrm>
                          <a:custGeom>
                            <a:avLst/>
                            <a:gdLst>
                              <a:gd name="T0" fmla="*/ 134485 w 2938"/>
                              <a:gd name="T1" fmla="*/ 2420 h 5511"/>
                              <a:gd name="T2" fmla="*/ 89887 w 2938"/>
                              <a:gd name="T3" fmla="*/ 15901 h 5511"/>
                              <a:gd name="T4" fmla="*/ 51858 w 2938"/>
                              <a:gd name="T5" fmla="*/ 41481 h 5511"/>
                              <a:gd name="T6" fmla="*/ 22817 w 2938"/>
                              <a:gd name="T7" fmla="*/ 77085 h 5511"/>
                              <a:gd name="T8" fmla="*/ 4840 w 2938"/>
                              <a:gd name="T9" fmla="*/ 119257 h 5511"/>
                              <a:gd name="T10" fmla="*/ 0 w 2938"/>
                              <a:gd name="T11" fmla="*/ 1746336 h 5511"/>
                              <a:gd name="T12" fmla="*/ 4840 w 2938"/>
                              <a:gd name="T13" fmla="*/ 1786089 h 5511"/>
                              <a:gd name="T14" fmla="*/ 22817 w 2938"/>
                              <a:gd name="T15" fmla="*/ 1828606 h 5511"/>
                              <a:gd name="T16" fmla="*/ 51858 w 2938"/>
                              <a:gd name="T17" fmla="*/ 1863865 h 5511"/>
                              <a:gd name="T18" fmla="*/ 89887 w 2938"/>
                              <a:gd name="T19" fmla="*/ 1889445 h 5511"/>
                              <a:gd name="T20" fmla="*/ 134485 w 2938"/>
                              <a:gd name="T21" fmla="*/ 1903272 h 5511"/>
                              <a:gd name="T22" fmla="*/ 864989 w 2938"/>
                              <a:gd name="T23" fmla="*/ 1905000 h 5511"/>
                              <a:gd name="T24" fmla="*/ 911316 w 2938"/>
                              <a:gd name="T25" fmla="*/ 1895667 h 5511"/>
                              <a:gd name="T26" fmla="*/ 952111 w 2938"/>
                              <a:gd name="T27" fmla="*/ 1873544 h 5511"/>
                              <a:gd name="T28" fmla="*/ 984263 w 2938"/>
                              <a:gd name="T29" fmla="*/ 1841396 h 5511"/>
                              <a:gd name="T30" fmla="*/ 1006043 w 2938"/>
                              <a:gd name="T31" fmla="*/ 1800953 h 5511"/>
                              <a:gd name="T32" fmla="*/ 1015377 w 2938"/>
                              <a:gd name="T33" fmla="*/ 1754633 h 5511"/>
                              <a:gd name="T34" fmla="*/ 1013994 w 2938"/>
                              <a:gd name="T35" fmla="*/ 134812 h 5511"/>
                              <a:gd name="T36" fmla="*/ 999820 w 2938"/>
                              <a:gd name="T37" fmla="*/ 90220 h 5511"/>
                              <a:gd name="T38" fmla="*/ 974237 w 2938"/>
                              <a:gd name="T39" fmla="*/ 52542 h 5511"/>
                              <a:gd name="T40" fmla="*/ 938973 w 2938"/>
                              <a:gd name="T41" fmla="*/ 23160 h 5511"/>
                              <a:gd name="T42" fmla="*/ 896450 w 2938"/>
                              <a:gd name="T43" fmla="*/ 5531 h 5511"/>
                              <a:gd name="T44" fmla="*/ 412789 w 2938"/>
                              <a:gd name="T45" fmla="*/ 127553 h 5511"/>
                              <a:gd name="T46" fmla="*/ 615380 w 2938"/>
                              <a:gd name="T47" fmla="*/ 129973 h 5511"/>
                              <a:gd name="T48" fmla="*/ 629209 w 2938"/>
                              <a:gd name="T49" fmla="*/ 141034 h 5511"/>
                              <a:gd name="T50" fmla="*/ 635086 w 2938"/>
                              <a:gd name="T51" fmla="*/ 159009 h 5511"/>
                              <a:gd name="T52" fmla="*/ 630938 w 2938"/>
                              <a:gd name="T53" fmla="*/ 174219 h 5511"/>
                              <a:gd name="T54" fmla="*/ 618146 w 2938"/>
                              <a:gd name="T55" fmla="*/ 187009 h 5511"/>
                              <a:gd name="T56" fmla="*/ 412789 w 2938"/>
                              <a:gd name="T57" fmla="*/ 190811 h 5511"/>
                              <a:gd name="T58" fmla="*/ 397577 w 2938"/>
                              <a:gd name="T59" fmla="*/ 187009 h 5511"/>
                              <a:gd name="T60" fmla="*/ 384440 w 2938"/>
                              <a:gd name="T61" fmla="*/ 174219 h 5511"/>
                              <a:gd name="T62" fmla="*/ 380637 w 2938"/>
                              <a:gd name="T63" fmla="*/ 159009 h 5511"/>
                              <a:gd name="T64" fmla="*/ 386168 w 2938"/>
                              <a:gd name="T65" fmla="*/ 141034 h 5511"/>
                              <a:gd name="T66" fmla="*/ 400343 w 2938"/>
                              <a:gd name="T67" fmla="*/ 129973 h 5511"/>
                              <a:gd name="T68" fmla="*/ 507516 w 2938"/>
                              <a:gd name="T69" fmla="*/ 1841742 h 5511"/>
                              <a:gd name="T70" fmla="*/ 479513 w 2938"/>
                              <a:gd name="T71" fmla="*/ 1837594 h 5511"/>
                              <a:gd name="T72" fmla="*/ 454275 w 2938"/>
                              <a:gd name="T73" fmla="*/ 1825495 h 5511"/>
                              <a:gd name="T74" fmla="*/ 434223 w 2938"/>
                              <a:gd name="T75" fmla="*/ 1806829 h 5511"/>
                              <a:gd name="T76" fmla="*/ 420049 w 2938"/>
                              <a:gd name="T77" fmla="*/ 1783323 h 5511"/>
                              <a:gd name="T78" fmla="*/ 413134 w 2938"/>
                              <a:gd name="T79" fmla="*/ 1756015 h 5511"/>
                              <a:gd name="T80" fmla="*/ 413826 w 2938"/>
                              <a:gd name="T81" fmla="*/ 1731818 h 5511"/>
                              <a:gd name="T82" fmla="*/ 422123 w 2938"/>
                              <a:gd name="T83" fmla="*/ 1704856 h 5511"/>
                              <a:gd name="T84" fmla="*/ 437335 w 2938"/>
                              <a:gd name="T85" fmla="*/ 1682387 h 5511"/>
                              <a:gd name="T86" fmla="*/ 458078 w 2938"/>
                              <a:gd name="T87" fmla="*/ 1665103 h 5511"/>
                              <a:gd name="T88" fmla="*/ 483661 w 2938"/>
                              <a:gd name="T89" fmla="*/ 1654042 h 5511"/>
                              <a:gd name="T90" fmla="*/ 507516 w 2938"/>
                              <a:gd name="T91" fmla="*/ 1651277 h 5511"/>
                              <a:gd name="T92" fmla="*/ 536210 w 2938"/>
                              <a:gd name="T93" fmla="*/ 1655425 h 5511"/>
                              <a:gd name="T94" fmla="*/ 561102 w 2938"/>
                              <a:gd name="T95" fmla="*/ 1667523 h 5511"/>
                              <a:gd name="T96" fmla="*/ 581154 w 2938"/>
                              <a:gd name="T97" fmla="*/ 1685498 h 5511"/>
                              <a:gd name="T98" fmla="*/ 595674 w 2938"/>
                              <a:gd name="T99" fmla="*/ 1709349 h 5511"/>
                              <a:gd name="T100" fmla="*/ 602589 w 2938"/>
                              <a:gd name="T101" fmla="*/ 1737003 h 5511"/>
                              <a:gd name="T102" fmla="*/ 601897 w 2938"/>
                              <a:gd name="T103" fmla="*/ 1761200 h 5511"/>
                              <a:gd name="T104" fmla="*/ 593600 w 2938"/>
                              <a:gd name="T105" fmla="*/ 1787817 h 5511"/>
                              <a:gd name="T106" fmla="*/ 578388 w 2938"/>
                              <a:gd name="T107" fmla="*/ 1810631 h 5511"/>
                              <a:gd name="T108" fmla="*/ 556954 w 2938"/>
                              <a:gd name="T109" fmla="*/ 1827915 h 5511"/>
                              <a:gd name="T110" fmla="*/ 531370 w 2938"/>
                              <a:gd name="T111" fmla="*/ 1838631 h 5511"/>
                              <a:gd name="T112" fmla="*/ 952456 w 2938"/>
                              <a:gd name="T113" fmla="*/ 1587673 h 551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938" h="5511">
                                <a:moveTo>
                                  <a:pt x="2479" y="0"/>
                                </a:moveTo>
                                <a:lnTo>
                                  <a:pt x="458" y="0"/>
                                </a:lnTo>
                                <a:lnTo>
                                  <a:pt x="435" y="1"/>
                                </a:lnTo>
                                <a:lnTo>
                                  <a:pt x="412" y="3"/>
                                </a:lnTo>
                                <a:lnTo>
                                  <a:pt x="389" y="7"/>
                                </a:lnTo>
                                <a:lnTo>
                                  <a:pt x="366" y="11"/>
                                </a:lnTo>
                                <a:lnTo>
                                  <a:pt x="345" y="16"/>
                                </a:lnTo>
                                <a:lnTo>
                                  <a:pt x="322" y="22"/>
                                </a:lnTo>
                                <a:lnTo>
                                  <a:pt x="301" y="29"/>
                                </a:lnTo>
                                <a:lnTo>
                                  <a:pt x="281" y="37"/>
                                </a:lnTo>
                                <a:lnTo>
                                  <a:pt x="260" y="46"/>
                                </a:lnTo>
                                <a:lnTo>
                                  <a:pt x="240" y="56"/>
                                </a:lnTo>
                                <a:lnTo>
                                  <a:pt x="221" y="67"/>
                                </a:lnTo>
                                <a:lnTo>
                                  <a:pt x="203" y="80"/>
                                </a:lnTo>
                                <a:lnTo>
                                  <a:pt x="184" y="93"/>
                                </a:lnTo>
                                <a:lnTo>
                                  <a:pt x="167" y="106"/>
                                </a:lnTo>
                                <a:lnTo>
                                  <a:pt x="150" y="120"/>
                                </a:lnTo>
                                <a:lnTo>
                                  <a:pt x="135" y="135"/>
                                </a:lnTo>
                                <a:lnTo>
                                  <a:pt x="119" y="152"/>
                                </a:lnTo>
                                <a:lnTo>
                                  <a:pt x="104" y="169"/>
                                </a:lnTo>
                                <a:lnTo>
                                  <a:pt x="91" y="186"/>
                                </a:lnTo>
                                <a:lnTo>
                                  <a:pt x="78" y="203"/>
                                </a:lnTo>
                                <a:lnTo>
                                  <a:pt x="66" y="223"/>
                                </a:lnTo>
                                <a:lnTo>
                                  <a:pt x="55" y="242"/>
                                </a:lnTo>
                                <a:lnTo>
                                  <a:pt x="45" y="261"/>
                                </a:lnTo>
                                <a:lnTo>
                                  <a:pt x="35" y="281"/>
                                </a:lnTo>
                                <a:lnTo>
                                  <a:pt x="27" y="303"/>
                                </a:lnTo>
                                <a:lnTo>
                                  <a:pt x="20" y="324"/>
                                </a:lnTo>
                                <a:lnTo>
                                  <a:pt x="14" y="345"/>
                                </a:lnTo>
                                <a:lnTo>
                                  <a:pt x="9" y="368"/>
                                </a:lnTo>
                                <a:lnTo>
                                  <a:pt x="5" y="390"/>
                                </a:lnTo>
                                <a:lnTo>
                                  <a:pt x="2" y="413"/>
                                </a:lnTo>
                                <a:lnTo>
                                  <a:pt x="0" y="437"/>
                                </a:lnTo>
                                <a:lnTo>
                                  <a:pt x="0" y="460"/>
                                </a:lnTo>
                                <a:lnTo>
                                  <a:pt x="0" y="5052"/>
                                </a:lnTo>
                                <a:lnTo>
                                  <a:pt x="0" y="5076"/>
                                </a:lnTo>
                                <a:lnTo>
                                  <a:pt x="2" y="5099"/>
                                </a:lnTo>
                                <a:lnTo>
                                  <a:pt x="5" y="5122"/>
                                </a:lnTo>
                                <a:lnTo>
                                  <a:pt x="9" y="5144"/>
                                </a:lnTo>
                                <a:lnTo>
                                  <a:pt x="14" y="5167"/>
                                </a:lnTo>
                                <a:lnTo>
                                  <a:pt x="20" y="5189"/>
                                </a:lnTo>
                                <a:lnTo>
                                  <a:pt x="27" y="5210"/>
                                </a:lnTo>
                                <a:lnTo>
                                  <a:pt x="35" y="5230"/>
                                </a:lnTo>
                                <a:lnTo>
                                  <a:pt x="45" y="5251"/>
                                </a:lnTo>
                                <a:lnTo>
                                  <a:pt x="55" y="5271"/>
                                </a:lnTo>
                                <a:lnTo>
                                  <a:pt x="66" y="5290"/>
                                </a:lnTo>
                                <a:lnTo>
                                  <a:pt x="78" y="5309"/>
                                </a:lnTo>
                                <a:lnTo>
                                  <a:pt x="91" y="5327"/>
                                </a:lnTo>
                                <a:lnTo>
                                  <a:pt x="104" y="5344"/>
                                </a:lnTo>
                                <a:lnTo>
                                  <a:pt x="119" y="5360"/>
                                </a:lnTo>
                                <a:lnTo>
                                  <a:pt x="135" y="5377"/>
                                </a:lnTo>
                                <a:lnTo>
                                  <a:pt x="150" y="5392"/>
                                </a:lnTo>
                                <a:lnTo>
                                  <a:pt x="167" y="5406"/>
                                </a:lnTo>
                                <a:lnTo>
                                  <a:pt x="184" y="5420"/>
                                </a:lnTo>
                                <a:lnTo>
                                  <a:pt x="203" y="5433"/>
                                </a:lnTo>
                                <a:lnTo>
                                  <a:pt x="221" y="5445"/>
                                </a:lnTo>
                                <a:lnTo>
                                  <a:pt x="240" y="5456"/>
                                </a:lnTo>
                                <a:lnTo>
                                  <a:pt x="260" y="5466"/>
                                </a:lnTo>
                                <a:lnTo>
                                  <a:pt x="281" y="5475"/>
                                </a:lnTo>
                                <a:lnTo>
                                  <a:pt x="301" y="5484"/>
                                </a:lnTo>
                                <a:lnTo>
                                  <a:pt x="322" y="5491"/>
                                </a:lnTo>
                                <a:lnTo>
                                  <a:pt x="345" y="5497"/>
                                </a:lnTo>
                                <a:lnTo>
                                  <a:pt x="366" y="5502"/>
                                </a:lnTo>
                                <a:lnTo>
                                  <a:pt x="389" y="5506"/>
                                </a:lnTo>
                                <a:lnTo>
                                  <a:pt x="412" y="5509"/>
                                </a:lnTo>
                                <a:lnTo>
                                  <a:pt x="435" y="5511"/>
                                </a:lnTo>
                                <a:lnTo>
                                  <a:pt x="458" y="5511"/>
                                </a:lnTo>
                                <a:lnTo>
                                  <a:pt x="2479" y="5511"/>
                                </a:lnTo>
                                <a:lnTo>
                                  <a:pt x="2502" y="5511"/>
                                </a:lnTo>
                                <a:lnTo>
                                  <a:pt x="2525" y="5509"/>
                                </a:lnTo>
                                <a:lnTo>
                                  <a:pt x="2549" y="5506"/>
                                </a:lnTo>
                                <a:lnTo>
                                  <a:pt x="2571" y="5502"/>
                                </a:lnTo>
                                <a:lnTo>
                                  <a:pt x="2593" y="5497"/>
                                </a:lnTo>
                                <a:lnTo>
                                  <a:pt x="2615" y="5491"/>
                                </a:lnTo>
                                <a:lnTo>
                                  <a:pt x="2636" y="5484"/>
                                </a:lnTo>
                                <a:lnTo>
                                  <a:pt x="2657" y="5475"/>
                                </a:lnTo>
                                <a:lnTo>
                                  <a:pt x="2677" y="5466"/>
                                </a:lnTo>
                                <a:lnTo>
                                  <a:pt x="2698" y="5456"/>
                                </a:lnTo>
                                <a:lnTo>
                                  <a:pt x="2716" y="5445"/>
                                </a:lnTo>
                                <a:lnTo>
                                  <a:pt x="2735" y="5433"/>
                                </a:lnTo>
                                <a:lnTo>
                                  <a:pt x="2754" y="5420"/>
                                </a:lnTo>
                                <a:lnTo>
                                  <a:pt x="2771" y="5406"/>
                                </a:lnTo>
                                <a:lnTo>
                                  <a:pt x="2787" y="5392"/>
                                </a:lnTo>
                                <a:lnTo>
                                  <a:pt x="2803" y="5377"/>
                                </a:lnTo>
                                <a:lnTo>
                                  <a:pt x="2818" y="5360"/>
                                </a:lnTo>
                                <a:lnTo>
                                  <a:pt x="2833" y="5344"/>
                                </a:lnTo>
                                <a:lnTo>
                                  <a:pt x="2847" y="5327"/>
                                </a:lnTo>
                                <a:lnTo>
                                  <a:pt x="2859" y="5309"/>
                                </a:lnTo>
                                <a:lnTo>
                                  <a:pt x="2871" y="5290"/>
                                </a:lnTo>
                                <a:lnTo>
                                  <a:pt x="2882" y="5271"/>
                                </a:lnTo>
                                <a:lnTo>
                                  <a:pt x="2892" y="5251"/>
                                </a:lnTo>
                                <a:lnTo>
                                  <a:pt x="2902" y="5230"/>
                                </a:lnTo>
                                <a:lnTo>
                                  <a:pt x="2910" y="5210"/>
                                </a:lnTo>
                                <a:lnTo>
                                  <a:pt x="2918" y="5189"/>
                                </a:lnTo>
                                <a:lnTo>
                                  <a:pt x="2924" y="5167"/>
                                </a:lnTo>
                                <a:lnTo>
                                  <a:pt x="2929" y="5144"/>
                                </a:lnTo>
                                <a:lnTo>
                                  <a:pt x="2933" y="5122"/>
                                </a:lnTo>
                                <a:lnTo>
                                  <a:pt x="2936" y="5099"/>
                                </a:lnTo>
                                <a:lnTo>
                                  <a:pt x="2937" y="5076"/>
                                </a:lnTo>
                                <a:lnTo>
                                  <a:pt x="2938" y="5052"/>
                                </a:lnTo>
                                <a:lnTo>
                                  <a:pt x="2938" y="460"/>
                                </a:lnTo>
                                <a:lnTo>
                                  <a:pt x="2937" y="437"/>
                                </a:lnTo>
                                <a:lnTo>
                                  <a:pt x="2936" y="413"/>
                                </a:lnTo>
                                <a:lnTo>
                                  <a:pt x="2933" y="390"/>
                                </a:lnTo>
                                <a:lnTo>
                                  <a:pt x="2929" y="368"/>
                                </a:lnTo>
                                <a:lnTo>
                                  <a:pt x="2924" y="345"/>
                                </a:lnTo>
                                <a:lnTo>
                                  <a:pt x="2918" y="324"/>
                                </a:lnTo>
                                <a:lnTo>
                                  <a:pt x="2910" y="303"/>
                                </a:lnTo>
                                <a:lnTo>
                                  <a:pt x="2902" y="281"/>
                                </a:lnTo>
                                <a:lnTo>
                                  <a:pt x="2892" y="261"/>
                                </a:lnTo>
                                <a:lnTo>
                                  <a:pt x="2882" y="242"/>
                                </a:lnTo>
                                <a:lnTo>
                                  <a:pt x="2871" y="223"/>
                                </a:lnTo>
                                <a:lnTo>
                                  <a:pt x="2859" y="203"/>
                                </a:lnTo>
                                <a:lnTo>
                                  <a:pt x="2847" y="186"/>
                                </a:lnTo>
                                <a:lnTo>
                                  <a:pt x="2833" y="169"/>
                                </a:lnTo>
                                <a:lnTo>
                                  <a:pt x="2818" y="152"/>
                                </a:lnTo>
                                <a:lnTo>
                                  <a:pt x="2803" y="135"/>
                                </a:lnTo>
                                <a:lnTo>
                                  <a:pt x="2787" y="120"/>
                                </a:lnTo>
                                <a:lnTo>
                                  <a:pt x="2771" y="106"/>
                                </a:lnTo>
                                <a:lnTo>
                                  <a:pt x="2754" y="93"/>
                                </a:lnTo>
                                <a:lnTo>
                                  <a:pt x="2735" y="80"/>
                                </a:lnTo>
                                <a:lnTo>
                                  <a:pt x="2716" y="67"/>
                                </a:lnTo>
                                <a:lnTo>
                                  <a:pt x="2698" y="56"/>
                                </a:lnTo>
                                <a:lnTo>
                                  <a:pt x="2677" y="46"/>
                                </a:lnTo>
                                <a:lnTo>
                                  <a:pt x="2657" y="37"/>
                                </a:lnTo>
                                <a:lnTo>
                                  <a:pt x="2636" y="29"/>
                                </a:lnTo>
                                <a:lnTo>
                                  <a:pt x="2615" y="22"/>
                                </a:lnTo>
                                <a:lnTo>
                                  <a:pt x="2593" y="16"/>
                                </a:lnTo>
                                <a:lnTo>
                                  <a:pt x="2571" y="11"/>
                                </a:lnTo>
                                <a:lnTo>
                                  <a:pt x="2549" y="7"/>
                                </a:lnTo>
                                <a:lnTo>
                                  <a:pt x="2525" y="3"/>
                                </a:lnTo>
                                <a:lnTo>
                                  <a:pt x="2502" y="1"/>
                                </a:lnTo>
                                <a:lnTo>
                                  <a:pt x="2479" y="0"/>
                                </a:lnTo>
                                <a:close/>
                                <a:moveTo>
                                  <a:pt x="1194" y="369"/>
                                </a:moveTo>
                                <a:lnTo>
                                  <a:pt x="1744" y="369"/>
                                </a:lnTo>
                                <a:lnTo>
                                  <a:pt x="1753" y="369"/>
                                </a:lnTo>
                                <a:lnTo>
                                  <a:pt x="1763" y="370"/>
                                </a:lnTo>
                                <a:lnTo>
                                  <a:pt x="1772" y="373"/>
                                </a:lnTo>
                                <a:lnTo>
                                  <a:pt x="1780" y="376"/>
                                </a:lnTo>
                                <a:lnTo>
                                  <a:pt x="1788" y="379"/>
                                </a:lnTo>
                                <a:lnTo>
                                  <a:pt x="1796" y="384"/>
                                </a:lnTo>
                                <a:lnTo>
                                  <a:pt x="1803" y="389"/>
                                </a:lnTo>
                                <a:lnTo>
                                  <a:pt x="1809" y="395"/>
                                </a:lnTo>
                                <a:lnTo>
                                  <a:pt x="1815" y="401"/>
                                </a:lnTo>
                                <a:lnTo>
                                  <a:pt x="1820" y="408"/>
                                </a:lnTo>
                                <a:lnTo>
                                  <a:pt x="1825" y="416"/>
                                </a:lnTo>
                                <a:lnTo>
                                  <a:pt x="1828" y="424"/>
                                </a:lnTo>
                                <a:lnTo>
                                  <a:pt x="1833" y="433"/>
                                </a:lnTo>
                                <a:lnTo>
                                  <a:pt x="1835" y="442"/>
                                </a:lnTo>
                                <a:lnTo>
                                  <a:pt x="1836" y="451"/>
                                </a:lnTo>
                                <a:lnTo>
                                  <a:pt x="1837" y="460"/>
                                </a:lnTo>
                                <a:lnTo>
                                  <a:pt x="1836" y="469"/>
                                </a:lnTo>
                                <a:lnTo>
                                  <a:pt x="1835" y="478"/>
                                </a:lnTo>
                                <a:lnTo>
                                  <a:pt x="1833" y="487"/>
                                </a:lnTo>
                                <a:lnTo>
                                  <a:pt x="1828" y="495"/>
                                </a:lnTo>
                                <a:lnTo>
                                  <a:pt x="1825" y="504"/>
                                </a:lnTo>
                                <a:lnTo>
                                  <a:pt x="1820" y="512"/>
                                </a:lnTo>
                                <a:lnTo>
                                  <a:pt x="1815" y="519"/>
                                </a:lnTo>
                                <a:lnTo>
                                  <a:pt x="1809" y="525"/>
                                </a:lnTo>
                                <a:lnTo>
                                  <a:pt x="1803" y="531"/>
                                </a:lnTo>
                                <a:lnTo>
                                  <a:pt x="1796" y="536"/>
                                </a:lnTo>
                                <a:lnTo>
                                  <a:pt x="1788" y="541"/>
                                </a:lnTo>
                                <a:lnTo>
                                  <a:pt x="1780" y="545"/>
                                </a:lnTo>
                                <a:lnTo>
                                  <a:pt x="1772" y="548"/>
                                </a:lnTo>
                                <a:lnTo>
                                  <a:pt x="1763" y="550"/>
                                </a:lnTo>
                                <a:lnTo>
                                  <a:pt x="1753" y="551"/>
                                </a:lnTo>
                                <a:lnTo>
                                  <a:pt x="1744" y="552"/>
                                </a:lnTo>
                                <a:lnTo>
                                  <a:pt x="1194" y="552"/>
                                </a:lnTo>
                                <a:lnTo>
                                  <a:pt x="1184" y="551"/>
                                </a:lnTo>
                                <a:lnTo>
                                  <a:pt x="1175" y="550"/>
                                </a:lnTo>
                                <a:lnTo>
                                  <a:pt x="1166" y="548"/>
                                </a:lnTo>
                                <a:lnTo>
                                  <a:pt x="1158" y="545"/>
                                </a:lnTo>
                                <a:lnTo>
                                  <a:pt x="1150" y="541"/>
                                </a:lnTo>
                                <a:lnTo>
                                  <a:pt x="1142" y="536"/>
                                </a:lnTo>
                                <a:lnTo>
                                  <a:pt x="1135" y="531"/>
                                </a:lnTo>
                                <a:lnTo>
                                  <a:pt x="1129" y="525"/>
                                </a:lnTo>
                                <a:lnTo>
                                  <a:pt x="1123" y="519"/>
                                </a:lnTo>
                                <a:lnTo>
                                  <a:pt x="1117" y="512"/>
                                </a:lnTo>
                                <a:lnTo>
                                  <a:pt x="1112" y="504"/>
                                </a:lnTo>
                                <a:lnTo>
                                  <a:pt x="1108" y="495"/>
                                </a:lnTo>
                                <a:lnTo>
                                  <a:pt x="1105" y="487"/>
                                </a:lnTo>
                                <a:lnTo>
                                  <a:pt x="1103" y="478"/>
                                </a:lnTo>
                                <a:lnTo>
                                  <a:pt x="1102" y="469"/>
                                </a:lnTo>
                                <a:lnTo>
                                  <a:pt x="1101" y="460"/>
                                </a:lnTo>
                                <a:lnTo>
                                  <a:pt x="1102" y="451"/>
                                </a:lnTo>
                                <a:lnTo>
                                  <a:pt x="1103" y="442"/>
                                </a:lnTo>
                                <a:lnTo>
                                  <a:pt x="1105" y="433"/>
                                </a:lnTo>
                                <a:lnTo>
                                  <a:pt x="1108" y="424"/>
                                </a:lnTo>
                                <a:lnTo>
                                  <a:pt x="1112" y="416"/>
                                </a:lnTo>
                                <a:lnTo>
                                  <a:pt x="1117" y="408"/>
                                </a:lnTo>
                                <a:lnTo>
                                  <a:pt x="1123" y="401"/>
                                </a:lnTo>
                                <a:lnTo>
                                  <a:pt x="1129" y="395"/>
                                </a:lnTo>
                                <a:lnTo>
                                  <a:pt x="1135" y="389"/>
                                </a:lnTo>
                                <a:lnTo>
                                  <a:pt x="1142" y="384"/>
                                </a:lnTo>
                                <a:lnTo>
                                  <a:pt x="1150" y="379"/>
                                </a:lnTo>
                                <a:lnTo>
                                  <a:pt x="1158" y="376"/>
                                </a:lnTo>
                                <a:lnTo>
                                  <a:pt x="1166" y="373"/>
                                </a:lnTo>
                                <a:lnTo>
                                  <a:pt x="1175" y="370"/>
                                </a:lnTo>
                                <a:lnTo>
                                  <a:pt x="1184" y="369"/>
                                </a:lnTo>
                                <a:lnTo>
                                  <a:pt x="1194" y="369"/>
                                </a:lnTo>
                                <a:close/>
                                <a:moveTo>
                                  <a:pt x="1468" y="5328"/>
                                </a:moveTo>
                                <a:lnTo>
                                  <a:pt x="1468" y="5328"/>
                                </a:lnTo>
                                <a:lnTo>
                                  <a:pt x="1454" y="5328"/>
                                </a:lnTo>
                                <a:lnTo>
                                  <a:pt x="1441" y="5327"/>
                                </a:lnTo>
                                <a:lnTo>
                                  <a:pt x="1427" y="5325"/>
                                </a:lnTo>
                                <a:lnTo>
                                  <a:pt x="1414" y="5322"/>
                                </a:lnTo>
                                <a:lnTo>
                                  <a:pt x="1399" y="5319"/>
                                </a:lnTo>
                                <a:lnTo>
                                  <a:pt x="1387" y="5316"/>
                                </a:lnTo>
                                <a:lnTo>
                                  <a:pt x="1374" y="5312"/>
                                </a:lnTo>
                                <a:lnTo>
                                  <a:pt x="1362" y="5307"/>
                                </a:lnTo>
                                <a:lnTo>
                                  <a:pt x="1350" y="5300"/>
                                </a:lnTo>
                                <a:lnTo>
                                  <a:pt x="1338" y="5294"/>
                                </a:lnTo>
                                <a:lnTo>
                                  <a:pt x="1325" y="5288"/>
                                </a:lnTo>
                                <a:lnTo>
                                  <a:pt x="1314" y="5281"/>
                                </a:lnTo>
                                <a:lnTo>
                                  <a:pt x="1304" y="5273"/>
                                </a:lnTo>
                                <a:lnTo>
                                  <a:pt x="1294" y="5265"/>
                                </a:lnTo>
                                <a:lnTo>
                                  <a:pt x="1284" y="5257"/>
                                </a:lnTo>
                                <a:lnTo>
                                  <a:pt x="1274" y="5248"/>
                                </a:lnTo>
                                <a:lnTo>
                                  <a:pt x="1265" y="5238"/>
                                </a:lnTo>
                                <a:lnTo>
                                  <a:pt x="1256" y="5227"/>
                                </a:lnTo>
                                <a:lnTo>
                                  <a:pt x="1248" y="5217"/>
                                </a:lnTo>
                                <a:lnTo>
                                  <a:pt x="1240" y="5206"/>
                                </a:lnTo>
                                <a:lnTo>
                                  <a:pt x="1233" y="5195"/>
                                </a:lnTo>
                                <a:lnTo>
                                  <a:pt x="1227" y="5184"/>
                                </a:lnTo>
                                <a:lnTo>
                                  <a:pt x="1221" y="5172"/>
                                </a:lnTo>
                                <a:lnTo>
                                  <a:pt x="1215" y="5159"/>
                                </a:lnTo>
                                <a:lnTo>
                                  <a:pt x="1210" y="5147"/>
                                </a:lnTo>
                                <a:lnTo>
                                  <a:pt x="1206" y="5134"/>
                                </a:lnTo>
                                <a:lnTo>
                                  <a:pt x="1202" y="5121"/>
                                </a:lnTo>
                                <a:lnTo>
                                  <a:pt x="1199" y="5108"/>
                                </a:lnTo>
                                <a:lnTo>
                                  <a:pt x="1197" y="5095"/>
                                </a:lnTo>
                                <a:lnTo>
                                  <a:pt x="1195" y="5080"/>
                                </a:lnTo>
                                <a:lnTo>
                                  <a:pt x="1194" y="5066"/>
                                </a:lnTo>
                                <a:lnTo>
                                  <a:pt x="1194" y="5052"/>
                                </a:lnTo>
                                <a:lnTo>
                                  <a:pt x="1194" y="5038"/>
                                </a:lnTo>
                                <a:lnTo>
                                  <a:pt x="1195" y="5025"/>
                                </a:lnTo>
                                <a:lnTo>
                                  <a:pt x="1197" y="5010"/>
                                </a:lnTo>
                                <a:lnTo>
                                  <a:pt x="1199" y="4997"/>
                                </a:lnTo>
                                <a:lnTo>
                                  <a:pt x="1202" y="4983"/>
                                </a:lnTo>
                                <a:lnTo>
                                  <a:pt x="1206" y="4970"/>
                                </a:lnTo>
                                <a:lnTo>
                                  <a:pt x="1210" y="4958"/>
                                </a:lnTo>
                                <a:lnTo>
                                  <a:pt x="1215" y="4945"/>
                                </a:lnTo>
                                <a:lnTo>
                                  <a:pt x="1221" y="4932"/>
                                </a:lnTo>
                                <a:lnTo>
                                  <a:pt x="1227" y="4921"/>
                                </a:lnTo>
                                <a:lnTo>
                                  <a:pt x="1233" y="4909"/>
                                </a:lnTo>
                                <a:lnTo>
                                  <a:pt x="1240" y="4898"/>
                                </a:lnTo>
                                <a:lnTo>
                                  <a:pt x="1248" y="4888"/>
                                </a:lnTo>
                                <a:lnTo>
                                  <a:pt x="1256" y="4876"/>
                                </a:lnTo>
                                <a:lnTo>
                                  <a:pt x="1265" y="4867"/>
                                </a:lnTo>
                                <a:lnTo>
                                  <a:pt x="1274" y="4857"/>
                                </a:lnTo>
                                <a:lnTo>
                                  <a:pt x="1284" y="4848"/>
                                </a:lnTo>
                                <a:lnTo>
                                  <a:pt x="1294" y="4840"/>
                                </a:lnTo>
                                <a:lnTo>
                                  <a:pt x="1304" y="4832"/>
                                </a:lnTo>
                                <a:lnTo>
                                  <a:pt x="1314" y="4824"/>
                                </a:lnTo>
                                <a:lnTo>
                                  <a:pt x="1325" y="4817"/>
                                </a:lnTo>
                                <a:lnTo>
                                  <a:pt x="1338" y="4810"/>
                                </a:lnTo>
                                <a:lnTo>
                                  <a:pt x="1350" y="4803"/>
                                </a:lnTo>
                                <a:lnTo>
                                  <a:pt x="1362" y="4798"/>
                                </a:lnTo>
                                <a:lnTo>
                                  <a:pt x="1374" y="4793"/>
                                </a:lnTo>
                                <a:lnTo>
                                  <a:pt x="1387" y="4789"/>
                                </a:lnTo>
                                <a:lnTo>
                                  <a:pt x="1399" y="4785"/>
                                </a:lnTo>
                                <a:lnTo>
                                  <a:pt x="1414" y="4782"/>
                                </a:lnTo>
                                <a:lnTo>
                                  <a:pt x="1427" y="4780"/>
                                </a:lnTo>
                                <a:lnTo>
                                  <a:pt x="1441" y="4778"/>
                                </a:lnTo>
                                <a:lnTo>
                                  <a:pt x="1454" y="4777"/>
                                </a:lnTo>
                                <a:lnTo>
                                  <a:pt x="1468" y="4777"/>
                                </a:lnTo>
                                <a:lnTo>
                                  <a:pt x="1483" y="4777"/>
                                </a:lnTo>
                                <a:lnTo>
                                  <a:pt x="1497" y="4778"/>
                                </a:lnTo>
                                <a:lnTo>
                                  <a:pt x="1511" y="4780"/>
                                </a:lnTo>
                                <a:lnTo>
                                  <a:pt x="1524" y="4782"/>
                                </a:lnTo>
                                <a:lnTo>
                                  <a:pt x="1537" y="4785"/>
                                </a:lnTo>
                                <a:lnTo>
                                  <a:pt x="1551" y="4789"/>
                                </a:lnTo>
                                <a:lnTo>
                                  <a:pt x="1564" y="4793"/>
                                </a:lnTo>
                                <a:lnTo>
                                  <a:pt x="1576" y="4798"/>
                                </a:lnTo>
                                <a:lnTo>
                                  <a:pt x="1588" y="4803"/>
                                </a:lnTo>
                                <a:lnTo>
                                  <a:pt x="1600" y="4810"/>
                                </a:lnTo>
                                <a:lnTo>
                                  <a:pt x="1611" y="4817"/>
                                </a:lnTo>
                                <a:lnTo>
                                  <a:pt x="1623" y="4824"/>
                                </a:lnTo>
                                <a:lnTo>
                                  <a:pt x="1634" y="4832"/>
                                </a:lnTo>
                                <a:lnTo>
                                  <a:pt x="1644" y="4840"/>
                                </a:lnTo>
                                <a:lnTo>
                                  <a:pt x="1654" y="4848"/>
                                </a:lnTo>
                                <a:lnTo>
                                  <a:pt x="1664" y="4857"/>
                                </a:lnTo>
                                <a:lnTo>
                                  <a:pt x="1673" y="4867"/>
                                </a:lnTo>
                                <a:lnTo>
                                  <a:pt x="1681" y="4876"/>
                                </a:lnTo>
                                <a:lnTo>
                                  <a:pt x="1690" y="4888"/>
                                </a:lnTo>
                                <a:lnTo>
                                  <a:pt x="1698" y="4898"/>
                                </a:lnTo>
                                <a:lnTo>
                                  <a:pt x="1705" y="4909"/>
                                </a:lnTo>
                                <a:lnTo>
                                  <a:pt x="1711" y="4921"/>
                                </a:lnTo>
                                <a:lnTo>
                                  <a:pt x="1717" y="4932"/>
                                </a:lnTo>
                                <a:lnTo>
                                  <a:pt x="1723" y="4945"/>
                                </a:lnTo>
                                <a:lnTo>
                                  <a:pt x="1728" y="4958"/>
                                </a:lnTo>
                                <a:lnTo>
                                  <a:pt x="1732" y="4970"/>
                                </a:lnTo>
                                <a:lnTo>
                                  <a:pt x="1736" y="4983"/>
                                </a:lnTo>
                                <a:lnTo>
                                  <a:pt x="1739" y="4997"/>
                                </a:lnTo>
                                <a:lnTo>
                                  <a:pt x="1741" y="5010"/>
                                </a:lnTo>
                                <a:lnTo>
                                  <a:pt x="1743" y="5025"/>
                                </a:lnTo>
                                <a:lnTo>
                                  <a:pt x="1744" y="5038"/>
                                </a:lnTo>
                                <a:lnTo>
                                  <a:pt x="1744" y="5052"/>
                                </a:lnTo>
                                <a:lnTo>
                                  <a:pt x="1744" y="5066"/>
                                </a:lnTo>
                                <a:lnTo>
                                  <a:pt x="1743" y="5080"/>
                                </a:lnTo>
                                <a:lnTo>
                                  <a:pt x="1741" y="5095"/>
                                </a:lnTo>
                                <a:lnTo>
                                  <a:pt x="1739" y="5108"/>
                                </a:lnTo>
                                <a:lnTo>
                                  <a:pt x="1736" y="5121"/>
                                </a:lnTo>
                                <a:lnTo>
                                  <a:pt x="1732" y="5134"/>
                                </a:lnTo>
                                <a:lnTo>
                                  <a:pt x="1728" y="5147"/>
                                </a:lnTo>
                                <a:lnTo>
                                  <a:pt x="1723" y="5159"/>
                                </a:lnTo>
                                <a:lnTo>
                                  <a:pt x="1717" y="5172"/>
                                </a:lnTo>
                                <a:lnTo>
                                  <a:pt x="1711" y="5184"/>
                                </a:lnTo>
                                <a:lnTo>
                                  <a:pt x="1705" y="5195"/>
                                </a:lnTo>
                                <a:lnTo>
                                  <a:pt x="1698" y="5206"/>
                                </a:lnTo>
                                <a:lnTo>
                                  <a:pt x="1690" y="5217"/>
                                </a:lnTo>
                                <a:lnTo>
                                  <a:pt x="1681" y="5227"/>
                                </a:lnTo>
                                <a:lnTo>
                                  <a:pt x="1673" y="5238"/>
                                </a:lnTo>
                                <a:lnTo>
                                  <a:pt x="1664" y="5248"/>
                                </a:lnTo>
                                <a:lnTo>
                                  <a:pt x="1654" y="5257"/>
                                </a:lnTo>
                                <a:lnTo>
                                  <a:pt x="1644" y="5265"/>
                                </a:lnTo>
                                <a:lnTo>
                                  <a:pt x="1634" y="5273"/>
                                </a:lnTo>
                                <a:lnTo>
                                  <a:pt x="1623" y="5281"/>
                                </a:lnTo>
                                <a:lnTo>
                                  <a:pt x="1611" y="5288"/>
                                </a:lnTo>
                                <a:lnTo>
                                  <a:pt x="1600" y="5294"/>
                                </a:lnTo>
                                <a:lnTo>
                                  <a:pt x="1588" y="5300"/>
                                </a:lnTo>
                                <a:lnTo>
                                  <a:pt x="1576" y="5307"/>
                                </a:lnTo>
                                <a:lnTo>
                                  <a:pt x="1564" y="5312"/>
                                </a:lnTo>
                                <a:lnTo>
                                  <a:pt x="1551" y="5316"/>
                                </a:lnTo>
                                <a:lnTo>
                                  <a:pt x="1537" y="5319"/>
                                </a:lnTo>
                                <a:lnTo>
                                  <a:pt x="1524" y="5322"/>
                                </a:lnTo>
                                <a:lnTo>
                                  <a:pt x="1511" y="5325"/>
                                </a:lnTo>
                                <a:lnTo>
                                  <a:pt x="1497" y="5327"/>
                                </a:lnTo>
                                <a:lnTo>
                                  <a:pt x="1483" y="5328"/>
                                </a:lnTo>
                                <a:lnTo>
                                  <a:pt x="1468" y="5328"/>
                                </a:lnTo>
                                <a:close/>
                                <a:moveTo>
                                  <a:pt x="2755" y="4593"/>
                                </a:moveTo>
                                <a:lnTo>
                                  <a:pt x="183" y="4593"/>
                                </a:lnTo>
                                <a:lnTo>
                                  <a:pt x="183" y="919"/>
                                </a:lnTo>
                                <a:lnTo>
                                  <a:pt x="2755" y="919"/>
                                </a:lnTo>
                                <a:lnTo>
                                  <a:pt x="2755" y="4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348" name="主页"/>
                        <wps:cNvSpPr/>
                        <wps:spPr>
                          <a:xfrm>
                            <a:off x="3806" y="5748"/>
                            <a:ext cx="210" cy="27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200" h="1603947">
                                <a:moveTo>
                                  <a:pt x="900100" y="235795"/>
                                </a:moveTo>
                                <a:lnTo>
                                  <a:pt x="1656184" y="919871"/>
                                </a:lnTo>
                                <a:lnTo>
                                  <a:pt x="1656184" y="1603947"/>
                                </a:lnTo>
                                <a:lnTo>
                                  <a:pt x="1242138" y="1603947"/>
                                </a:lnTo>
                                <a:lnTo>
                                  <a:pt x="1242138" y="919870"/>
                                </a:lnTo>
                                <a:lnTo>
                                  <a:pt x="558062" y="919870"/>
                                </a:lnTo>
                                <a:lnTo>
                                  <a:pt x="558062" y="1603947"/>
                                </a:lnTo>
                                <a:lnTo>
                                  <a:pt x="144016" y="1603947"/>
                                </a:lnTo>
                                <a:lnTo>
                                  <a:pt x="144016" y="919871"/>
                                </a:lnTo>
                                <a:close/>
                                <a:moveTo>
                                  <a:pt x="900100" y="0"/>
                                </a:moveTo>
                                <a:lnTo>
                                  <a:pt x="1310094" y="370947"/>
                                </a:lnTo>
                                <a:lnTo>
                                  <a:pt x="1310094" y="14514"/>
                                </a:lnTo>
                                <a:lnTo>
                                  <a:pt x="1428894" y="14514"/>
                                </a:lnTo>
                                <a:lnTo>
                                  <a:pt x="1428894" y="478433"/>
                                </a:lnTo>
                                <a:lnTo>
                                  <a:pt x="1800200" y="814377"/>
                                </a:lnTo>
                                <a:lnTo>
                                  <a:pt x="1800200" y="988497"/>
                                </a:lnTo>
                                <a:lnTo>
                                  <a:pt x="900100" y="174121"/>
                                </a:lnTo>
                                <a:lnTo>
                                  <a:pt x="0" y="988498"/>
                                </a:lnTo>
                                <a:lnTo>
                                  <a:pt x="0" y="814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19" name="信息"/>
                        <wps:cNvSpPr/>
                        <wps:spPr>
                          <a:xfrm>
                            <a:off x="3806" y="6193"/>
                            <a:ext cx="225" cy="180"/>
                          </a:xfrm>
                          <a:custGeom>
                            <a:avLst/>
                            <a:gdLst>
                              <a:gd name="connsiteX0" fmla="*/ 0 w 606559"/>
                              <a:gd name="connsiteY0" fmla="*/ 98549 h 436964"/>
                              <a:gd name="connsiteX1" fmla="*/ 296815 w 606559"/>
                              <a:gd name="connsiteY1" fmla="*/ 248835 h 436964"/>
                              <a:gd name="connsiteX2" fmla="*/ 606559 w 606559"/>
                              <a:gd name="connsiteY2" fmla="*/ 99699 h 436964"/>
                              <a:gd name="connsiteX3" fmla="*/ 606559 w 606559"/>
                              <a:gd name="connsiteY3" fmla="*/ 367011 h 436964"/>
                              <a:gd name="connsiteX4" fmla="*/ 536606 w 606559"/>
                              <a:gd name="connsiteY4" fmla="*/ 436964 h 436964"/>
                              <a:gd name="connsiteX5" fmla="*/ 69953 w 606559"/>
                              <a:gd name="connsiteY5" fmla="*/ 436964 h 436964"/>
                              <a:gd name="connsiteX6" fmla="*/ 0 w 606559"/>
                              <a:gd name="connsiteY6" fmla="*/ 367011 h 436964"/>
                              <a:gd name="connsiteX7" fmla="*/ 69953 w 606559"/>
                              <a:gd name="connsiteY7" fmla="*/ 0 h 436964"/>
                              <a:gd name="connsiteX8" fmla="*/ 536606 w 606559"/>
                              <a:gd name="connsiteY8" fmla="*/ 0 h 436964"/>
                              <a:gd name="connsiteX9" fmla="*/ 606559 w 606559"/>
                              <a:gd name="connsiteY9" fmla="*/ 69953 h 436964"/>
                              <a:gd name="connsiteX10" fmla="*/ 606559 w 606559"/>
                              <a:gd name="connsiteY10" fmla="*/ 82447 h 436964"/>
                              <a:gd name="connsiteX11" fmla="*/ 296815 w 606559"/>
                              <a:gd name="connsiteY11" fmla="*/ 231583 h 436964"/>
                              <a:gd name="connsiteX12" fmla="*/ 0 w 606559"/>
                              <a:gd name="connsiteY12" fmla="*/ 81297 h 436964"/>
                              <a:gd name="connsiteX13" fmla="*/ 0 w 606559"/>
                              <a:gd name="connsiteY13" fmla="*/ 69953 h 436964"/>
                              <a:gd name="connsiteX14" fmla="*/ 69953 w 606559"/>
                              <a:gd name="connsiteY14" fmla="*/ 0 h 4369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606559" h="436964">
                                <a:moveTo>
                                  <a:pt x="0" y="98549"/>
                                </a:moveTo>
                                <a:lnTo>
                                  <a:pt x="296815" y="248835"/>
                                </a:lnTo>
                                <a:lnTo>
                                  <a:pt x="606559" y="99699"/>
                                </a:lnTo>
                                <a:lnTo>
                                  <a:pt x="606559" y="367011"/>
                                </a:lnTo>
                                <a:cubicBezTo>
                                  <a:pt x="606559" y="405645"/>
                                  <a:pt x="575240" y="436964"/>
                                  <a:pt x="536606" y="436964"/>
                                </a:cubicBezTo>
                                <a:lnTo>
                                  <a:pt x="69953" y="436964"/>
                                </a:lnTo>
                                <a:cubicBezTo>
                                  <a:pt x="31319" y="436964"/>
                                  <a:pt x="0" y="405645"/>
                                  <a:pt x="0" y="367011"/>
                                </a:cubicBezTo>
                                <a:close/>
                                <a:moveTo>
                                  <a:pt x="69953" y="0"/>
                                </a:moveTo>
                                <a:lnTo>
                                  <a:pt x="536606" y="0"/>
                                </a:lnTo>
                                <a:cubicBezTo>
                                  <a:pt x="575240" y="0"/>
                                  <a:pt x="606559" y="31319"/>
                                  <a:pt x="606559" y="69953"/>
                                </a:cubicBezTo>
                                <a:lnTo>
                                  <a:pt x="606559" y="82447"/>
                                </a:lnTo>
                                <a:lnTo>
                                  <a:pt x="296815" y="231583"/>
                                </a:lnTo>
                                <a:lnTo>
                                  <a:pt x="0" y="81297"/>
                                </a:lnTo>
                                <a:lnTo>
                                  <a:pt x="0" y="69953"/>
                                </a:lnTo>
                                <a:cubicBezTo>
                                  <a:pt x="0" y="31319"/>
                                  <a:pt x="31319" y="0"/>
                                  <a:pt x="699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9.15pt;margin-top:220.9pt;height:50.7pt;width:11.2pt;z-index:7168;mso-width-relative:page;mso-height-relative:page;" coordorigin="3806,5359" coordsize="224,1014" o:gfxdata="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">
                <o:lock v:ext="edit" aspectratio="f"/>
                <v:shape id="手机" o:spid="_x0000_s1026" o:spt="100" style="position:absolute;left:3836;top:5359;height:285;width:150;v-text-anchor:middle;" fillcolor="#7F7F7F [1612]" filled="t" stroked="f" coordsize="2938,5511" o:gfxdata="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" path="m2479,0l458,0,435,1,412,3,389,7,366,11,345,16,322,22,301,29,281,37,260,46,240,56,221,67,203,80,184,93,167,106,150,120,135,135,119,152,104,169,91,186,78,203,66,223,55,242,45,261,35,281,27,303,20,324,14,345,9,368,5,390,2,413,0,437,0,460,0,5052,0,5076,2,5099,5,5122,9,5144,14,5167,20,5189,27,5210,35,5230,45,5251,55,5271,66,5290,78,5309,91,5327,104,5344,119,5360,135,5377,150,5392,167,5406,184,5420,203,5433,221,5445,240,5456,260,5466,281,5475,301,5484,322,5491,345,5497,366,5502,389,5506,412,5509,435,5511,458,5511,2479,5511,2502,5511,2525,5509,2549,5506,2571,5502,2593,5497,2615,5491,2636,5484,2657,5475,2677,5466,2698,5456,2716,5445,2735,5433,2754,5420,2771,5406,2787,5392,2803,5377,2818,5360,2833,5344,2847,5327,2859,5309,2871,5290,2882,5271,2892,5251,2902,5230,2910,5210,2918,5189,2924,5167,2929,5144,2933,5122,2936,5099,2937,5076,2938,5052,2938,460,2937,437,2936,413,2933,390,2929,368,2924,345,2918,324,2910,303,2902,281,2892,261,2882,242,2871,223,2859,203,2847,186,2833,169,2818,152,2803,135,2787,120,2771,106,2754,93,2735,80,2716,67,2698,56,2677,46,2657,37,2636,29,2615,22,2593,16,2571,11,2549,7,2525,3,2502,1,2479,0xm1194,369l1744,369,1753,369,1763,370,1772,373,1780,376,1788,379,1796,384,1803,389,1809,395,1815,401,1820,408,1825,416,1828,424,1833,433,1835,442,1836,451,1837,460,1836,469,1835,478,1833,487,1828,495,1825,504,1820,512,1815,519,1809,525,1803,531,1796,536,1788,541,1780,545,1772,548,1763,550,1753,551,1744,552,1194,552,1184,551,1175,550,1166,548,1158,545,1150,541,1142,536,1135,531,1129,525,1123,519,1117,512,1112,504,1108,495,1105,487,1103,478,1102,469,1101,460,1102,451,1103,442,1105,433,1108,424,1112,416,1117,408,1123,401,1129,395,1135,389,1142,384,1150,379,1158,376,1166,373,1175,370,1184,369,1194,369xm1468,5328l1468,5328,1454,5328,1441,5327,1427,5325,1414,5322,1399,5319,1387,5316,1374,5312,1362,5307,1350,5300,1338,5294,1325,5288,1314,5281,1304,5273,1294,5265,1284,5257,1274,5248,1265,5238,1256,5227,1248,5217,1240,5206,1233,5195,1227,5184,1221,5172,1215,5159,1210,5147,1206,5134,1202,5121,1199,5108,1197,5095,1195,5080,1194,5066,1194,5052,1194,5038,1195,5025,1197,5010,1199,4997,1202,4983,1206,4970,1210,4958,1215,4945,1221,4932,1227,4921,1233,4909,1240,4898,1248,4888,1256,4876,1265,4867,1274,4857,1284,4848,1294,4840,1304,4832,1314,4824,1325,4817,1338,4810,1350,4803,1362,4798,1374,4793,1387,4789,1399,4785,1414,4782,1427,4780,1441,4778,1454,4777,1468,4777,1483,4777,1497,4778,1511,4780,1524,4782,1537,4785,1551,4789,1564,4793,1576,4798,1588,4803,1600,4810,1611,4817,1623,4824,1634,4832,1644,4840,1654,4848,1664,4857,1673,4867,1681,4876,1690,4888,1698,4898,1705,4909,1711,4921,1717,4932,1723,4945,1728,4958,1732,4970,1736,4983,1739,4997,1741,5010,1743,5025,1744,5038,1744,5052,1744,5066,1743,5080,1741,5095,1739,5108,1736,5121,1732,5134,1728,5147,1723,5159,1717,5172,1711,5184,1705,5195,1698,5206,1690,5217,1681,5227,1673,5238,1664,5248,1654,5257,1644,5265,1634,5273,1623,5281,1611,5288,1600,5294,1588,5300,1576,5307,1564,5312,1551,5316,1537,5319,1524,5322,1511,5325,1497,5327,1483,5328,1468,5328xm2755,4593l183,4593,183,919,2755,919,2755,4593xe">
                  <v:path o:connectlocs="6866,125;4589,822;2647,2145;1164,3986;247,6167;0,90311;247,92367;1164,94565;2647,96389;4589,97712;6866,98427;44162,98516;46527,98033;48610,96889;50251,95227;51363,93135;51840,90740;51769,6971;51045,4665;49739,2717;47939,1197;45768,286;21075,6596;31418,6721;32124,7293;32424,8223;32212,9009;31559,9671;21075,9867;20298,9671;19627,9009;19433,8223;19715,7293;20439,6721;25911,95245;24481,95030;23193,94405;22169,93439;21445,92224;21092,90811;21127,89560;21551,88166;22328,87004;23387,86110;24693,85538;25911,85395;27376,85609;28647,86235;29670,87165;30412,88398;30765,89828;30729,91080;30306,92456;29529,93636;28435,94530;27129,95084;48627,82106" o:connectangles="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主页" o:spid="_x0000_s1026" o:spt="100" style="position:absolute;left:3806;top:5748;height:272;width:210;v-text-anchor:middle;" fillcolor="#7F7F7F [1612]" filled="t" stroked="f" coordsize="1800200,1603947" o:gfxdata="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" path="m900100,235795l1656184,919871,1656184,1603947,1242138,1603947,1242138,919870,558062,919870,558062,1603947,144016,1603947,144016,919871xm900100,0l1310094,370947,1310094,14514,1428894,14514,1428894,478433,1800200,814377,1800200,988497,900100,174121,0,988498,0,814377xe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信息" o:spid="_x0000_s1026" o:spt="100" style="position:absolute;left:3806;top:6193;height:180;width:225;v-text-anchor:middle;" fillcolor="#7F7F7F [1612]" filled="t" stroked="f" coordsize="606559,436964" o:gfxdata="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" path="m0,98549l296815,248835,606559,99699,606559,367011c606559,405645,575240,436964,536606,436964l69953,436964c31319,436964,0,405645,0,367011xm69953,0l536606,0c575240,0,606559,31319,606559,69953l606559,82447,296815,231583,0,81297,0,69953c0,31319,31319,0,69953,0xe">
                  <v:path o:connectlocs="0,40;110,102;225,41;225,151;199,180;25,180;0,151;25,0;199,0;225,28;225,33;110,95;0,33;0,28;25,0" o:connectangles="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44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2326640</wp:posOffset>
                </wp:positionV>
                <wp:extent cx="1919605" cy="735711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37435" y="3260725"/>
                          <a:ext cx="1919605" cy="7357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position w:val="1"/>
                                <w:sz w:val="32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position w:val="1"/>
                                <w:sz w:val="32"/>
                              </w:rPr>
                              <w:t>个人信息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8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/>
                                <w:position w:val="-3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/>
                                <w:color w:val="58595B"/>
                              </w:rPr>
                              <w:t>131XXXXXXXX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80" w:lineRule="exact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eastAsia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>广东省广州市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80" w:lineRule="exact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9"/>
                              <w:rPr>
                                <w:rFonts w:ascii="微软雅黑"/>
                                <w:color w:val="58595B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"mailto:XXX@ibaotu.com"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微软雅黑"/>
                                <w:color w:val="58595B"/>
                              </w:rPr>
                              <w:t>XX@</w:t>
                            </w:r>
                            <w:r>
                              <w:rPr>
                                <w:rFonts w:hint="eastAsia" w:ascii="微软雅黑"/>
                                <w:color w:val="58595B"/>
                                <w:lang w:val="en-US" w:eastAsia="zh-CN"/>
                              </w:rPr>
                              <w:t>NAISEN</w:t>
                            </w:r>
                            <w:r>
                              <w:rPr>
                                <w:rFonts w:ascii="微软雅黑"/>
                                <w:color w:val="58595B"/>
                              </w:rPr>
                              <w:t>.com</w:t>
                            </w:r>
                            <w:r>
                              <w:rPr>
                                <w:rFonts w:ascii="微软雅黑"/>
                                <w:color w:val="58595B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13" w:line="400" w:lineRule="exact"/>
                              <w:ind w:left="0" w:leftChars="0" w:right="714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C86167"/>
                                <w:kern w:val="2"/>
                                <w:sz w:val="32"/>
                                <w:szCs w:val="3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C86167"/>
                                <w:kern w:val="2"/>
                                <w:sz w:val="32"/>
                                <w:szCs w:val="32"/>
                                <w:lang w:val="en-US" w:eastAsia="zh-CN" w:bidi="ar-SA"/>
                              </w:rPr>
                              <w:t>技能证书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13" w:line="280" w:lineRule="exact"/>
                              <w:ind w:left="0" w:leftChars="0" w:right="714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Theme="minorHAnsi" w:eastAsiaTheme="minorEastAsia" w:cstheme="minorBidi"/>
                                <w:color w:val="58595B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eastAsia="微软雅黑" w:hAnsiTheme="minorHAnsi" w:cstheme="minorBidi"/>
                                <w:color w:val="58595B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CET_4英语证书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13" w:line="280" w:lineRule="exact"/>
                              <w:ind w:left="0" w:leftChars="0" w:right="714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eastAsia="微软雅黑" w:hAnsiTheme="minorHAnsi" w:cstheme="minorBidi"/>
                                <w:color w:val="58595B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eastAsia="微软雅黑" w:hAnsiTheme="minorHAnsi" w:cstheme="minorBidi"/>
                                <w:color w:val="58595B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会计从业资格证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13" w:line="280" w:lineRule="exact"/>
                              <w:ind w:left="0" w:leftChars="0" w:right="714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eastAsia="微软雅黑" w:hAnsiTheme="minorHAnsi" w:cstheme="minorBidi"/>
                                <w:color w:val="58595B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eastAsia="微软雅黑" w:hAnsiTheme="minorHAnsi" w:cstheme="minorBidi"/>
                                <w:color w:val="58595B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初级会计师</w:t>
                            </w:r>
                          </w:p>
                          <w:p>
                            <w:pPr>
                              <w:pStyle w:val="4"/>
                              <w:spacing w:before="6"/>
                              <w:ind w:left="0"/>
                              <w:rPr>
                                <w:rFonts w:ascii="微软雅黑"/>
                                <w:sz w:val="22"/>
                              </w:rPr>
                            </w:pPr>
                          </w:p>
                          <w:p>
                            <w:pPr>
                              <w:pStyle w:val="2"/>
                              <w:ind w:left="0" w:leftChars="0" w:firstLine="0" w:firstLineChars="0"/>
                            </w:pPr>
                            <w:r>
                              <w:rPr>
                                <w:color w:val="C86167"/>
                              </w:rPr>
                              <w:t>奖项荣誉</w:t>
                            </w:r>
                          </w:p>
                          <w:p>
                            <w:pPr>
                              <w:pStyle w:val="4"/>
                              <w:spacing w:before="134" w:line="340" w:lineRule="exact"/>
                              <w:ind w:left="0" w:leftChars="0" w:firstLine="0" w:firstLineChars="0"/>
                              <w:rPr>
                                <w:rFonts w:hint="eastAsia" w:ascii="微软雅黑" w:eastAsia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2016.02.29  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>大学获校级优秀学生干部</w:t>
                            </w:r>
                          </w:p>
                          <w:p>
                            <w:pPr>
                              <w:pStyle w:val="4"/>
                              <w:spacing w:before="134" w:line="340" w:lineRule="exact"/>
                              <w:ind w:left="0" w:leftChars="0" w:firstLine="0" w:firstLineChars="0"/>
                              <w:rPr>
                                <w:rFonts w:hint="eastAsia" w:ascii="微软雅黑" w:eastAsia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2016.02.29  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大学获三好学生标兵 </w:t>
                            </w:r>
                          </w:p>
                          <w:p>
                            <w:pPr>
                              <w:pStyle w:val="4"/>
                              <w:spacing w:before="134" w:line="340" w:lineRule="exact"/>
                              <w:ind w:left="0" w:leftChars="0" w:firstLine="0" w:firstLineChars="0"/>
                              <w:rPr>
                                <w:rFonts w:hint="eastAsia" w:ascii="微软雅黑" w:eastAsia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2015.10.23  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>大学获国家励志奖学金</w:t>
                            </w:r>
                          </w:p>
                          <w:p>
                            <w:pPr>
                              <w:pStyle w:val="4"/>
                              <w:spacing w:before="134" w:line="340" w:lineRule="exact"/>
                              <w:ind w:left="0" w:leftChars="0" w:firstLine="0" w:firstLineChars="0"/>
                              <w:rPr>
                                <w:rFonts w:hint="eastAsia" w:ascii="微软雅黑" w:eastAsia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2015.12.04  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大学获校级一等奖学金 </w:t>
                            </w:r>
                          </w:p>
                          <w:p>
                            <w:pPr>
                              <w:pStyle w:val="4"/>
                              <w:spacing w:before="134" w:line="340" w:lineRule="exact"/>
                              <w:ind w:left="0" w:leftChars="0" w:firstLine="0" w:firstLineChars="0"/>
                              <w:rPr>
                                <w:rFonts w:hint="eastAsia" w:ascii="微软雅黑" w:eastAsia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2014.10.21 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>大学获国家励志奖学金</w:t>
                            </w:r>
                          </w:p>
                          <w:p>
                            <w:pPr>
                              <w:pStyle w:val="4"/>
                              <w:spacing w:before="134" w:line="340" w:lineRule="exact"/>
                              <w:ind w:left="0" w:leftChars="0" w:firstLine="0" w:firstLineChars="0"/>
                              <w:rPr>
                                <w:rFonts w:hint="eastAsia" w:ascii="微软雅黑" w:eastAsia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2014.11.21  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>大学获校级二等奖学金</w:t>
                            </w:r>
                          </w:p>
                          <w:p>
                            <w:pPr>
                              <w:pStyle w:val="4"/>
                              <w:spacing w:before="134" w:line="340" w:lineRule="exact"/>
                              <w:ind w:left="0" w:leftChars="0" w:firstLine="0" w:firstLineChars="0"/>
                              <w:rPr>
                                <w:rFonts w:hint="eastAsia" w:ascii="微软雅黑" w:eastAsia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2014.11.21  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>大学获校级优秀学生干部</w:t>
                            </w:r>
                          </w:p>
                          <w:p>
                            <w:pPr>
                              <w:pStyle w:val="4"/>
                              <w:spacing w:before="134" w:line="340" w:lineRule="exact"/>
                              <w:rPr>
                                <w:rFonts w:hint="eastAsia" w:ascii="微软雅黑" w:eastAsia="微软雅黑"/>
                                <w:color w:val="58595B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 xml:space="preserve">2014.11.21  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</w:rPr>
                              <w:t>大学获校级优秀学生</w:t>
                            </w:r>
                          </w:p>
                          <w:p>
                            <w:pPr>
                              <w:pStyle w:val="4"/>
                              <w:spacing w:before="134" w:line="340" w:lineRule="exact"/>
                              <w:rPr>
                                <w:rFonts w:hint="eastAsia" w:ascii="微软雅黑" w:eastAsia="微软雅黑"/>
                                <w:color w:val="58595B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75pt;margin-top:183.2pt;height:579.3pt;width:151.15pt;z-index:6144;mso-width-relative:page;mso-height-relative:page;" filled="f" stroked="f" coordsize="21600,21600" o:gfxdata="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fY1NH2wAAAAsBAAAPAAAAAAAAAAEAIAAAACIAAABkcnMvZG93bnJldi54bWxQSwECFAAU&#10;AAAACACHTuJA8/H1sZkCAAANBQAADgAAAAAAAAABACAAAAAq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eastAsia="微软雅黑"/>
                          <w:b/>
                          <w:color w:val="C86167"/>
                          <w:position w:val="1"/>
                          <w:sz w:val="32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color w:val="C86167"/>
                          <w:position w:val="1"/>
                          <w:sz w:val="32"/>
                        </w:rPr>
                        <w:t>个人信息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8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微软雅黑"/>
                          <w:color w:val="58595B"/>
                        </w:rPr>
                      </w:pPr>
                      <w:r>
                        <w:rPr>
                          <w:rFonts w:hint="eastAsia"/>
                          <w:position w:val="-3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ascii="微软雅黑"/>
                          <w:color w:val="58595B"/>
                        </w:rPr>
                        <w:t>131XXXXXXXX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80" w:lineRule="exact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9"/>
                        <w:rPr>
                          <w:rFonts w:hint="eastAsia" w:ascii="微软雅黑" w:eastAsia="微软雅黑"/>
                          <w:color w:val="58595B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>广东省广州市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80" w:lineRule="exact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9"/>
                        <w:rPr>
                          <w:rFonts w:ascii="微软雅黑"/>
                          <w:color w:val="58595B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"mailto:XXX@ibaotu.com" \h </w:instrText>
                      </w:r>
                      <w:r>
                        <w:fldChar w:fldCharType="separate"/>
                      </w:r>
                      <w:r>
                        <w:rPr>
                          <w:rFonts w:ascii="微软雅黑"/>
                          <w:color w:val="58595B"/>
                        </w:rPr>
                        <w:t>XX@</w:t>
                      </w:r>
                      <w:r>
                        <w:rPr>
                          <w:rFonts w:hint="eastAsia" w:ascii="微软雅黑"/>
                          <w:color w:val="58595B"/>
                          <w:lang w:val="en-US" w:eastAsia="zh-CN"/>
                        </w:rPr>
                        <w:t>NAISEN</w:t>
                      </w:r>
                      <w:r>
                        <w:rPr>
                          <w:rFonts w:ascii="微软雅黑"/>
                          <w:color w:val="58595B"/>
                        </w:rPr>
                        <w:t>.com</w:t>
                      </w:r>
                      <w:r>
                        <w:rPr>
                          <w:rFonts w:ascii="微软雅黑"/>
                          <w:color w:val="58595B"/>
                        </w:rPr>
                        <w:fldChar w:fldCharType="end"/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13" w:line="400" w:lineRule="exact"/>
                        <w:ind w:left="0" w:leftChars="0" w:right="714" w:rightChars="0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 w:cs="微软雅黑"/>
                          <w:b/>
                          <w:bCs/>
                          <w:color w:val="C86167"/>
                          <w:kern w:val="2"/>
                          <w:sz w:val="32"/>
                          <w:szCs w:val="32"/>
                          <w:lang w:val="en-US" w:eastAsia="zh-CN" w:bidi="ar-SA"/>
                        </w:rPr>
                      </w:pP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color w:val="C86167"/>
                          <w:kern w:val="2"/>
                          <w:sz w:val="32"/>
                          <w:szCs w:val="32"/>
                          <w:lang w:val="en-US" w:eastAsia="zh-CN" w:bidi="ar-SA"/>
                        </w:rPr>
                        <w:t>技能证书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13" w:line="280" w:lineRule="exact"/>
                        <w:ind w:left="0" w:leftChars="0" w:right="714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Theme="minorHAnsi" w:eastAsiaTheme="minorEastAsia" w:cstheme="minorBidi"/>
                          <w:color w:val="58595B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eastAsia="微软雅黑" w:hAnsiTheme="minorHAnsi" w:cstheme="minorBidi"/>
                          <w:color w:val="58595B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CET_4英语证书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13" w:line="280" w:lineRule="exact"/>
                        <w:ind w:left="0" w:leftChars="0" w:right="714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eastAsia="微软雅黑" w:hAnsiTheme="minorHAnsi" w:cstheme="minorBidi"/>
                          <w:color w:val="58595B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eastAsia="微软雅黑" w:hAnsiTheme="minorHAnsi" w:cstheme="minorBidi"/>
                          <w:color w:val="58595B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会计从业资格证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13" w:line="280" w:lineRule="exact"/>
                        <w:ind w:left="0" w:leftChars="0" w:right="714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eastAsia="微软雅黑" w:hAnsiTheme="minorHAnsi" w:cstheme="minorBidi"/>
                          <w:color w:val="58595B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eastAsia="微软雅黑" w:hAnsiTheme="minorHAnsi" w:cstheme="minorBidi"/>
                          <w:color w:val="58595B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初级会计师</w:t>
                      </w:r>
                    </w:p>
                    <w:p>
                      <w:pPr>
                        <w:pStyle w:val="4"/>
                        <w:spacing w:before="6"/>
                        <w:ind w:left="0"/>
                        <w:rPr>
                          <w:rFonts w:ascii="微软雅黑"/>
                          <w:sz w:val="22"/>
                        </w:rPr>
                      </w:pPr>
                    </w:p>
                    <w:p>
                      <w:pPr>
                        <w:pStyle w:val="2"/>
                        <w:ind w:left="0" w:leftChars="0" w:firstLine="0" w:firstLineChars="0"/>
                      </w:pPr>
                      <w:r>
                        <w:rPr>
                          <w:color w:val="C86167"/>
                        </w:rPr>
                        <w:t>奖项荣誉</w:t>
                      </w:r>
                    </w:p>
                    <w:p>
                      <w:pPr>
                        <w:pStyle w:val="4"/>
                        <w:spacing w:before="134" w:line="340" w:lineRule="exact"/>
                        <w:ind w:left="0" w:leftChars="0" w:firstLine="0" w:firstLineChars="0"/>
                        <w:rPr>
                          <w:rFonts w:hint="eastAsia" w:ascii="微软雅黑" w:eastAsia="微软雅黑"/>
                          <w:color w:val="58595B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2016.02.29  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>大学获校级优秀学生干部</w:t>
                      </w:r>
                    </w:p>
                    <w:p>
                      <w:pPr>
                        <w:pStyle w:val="4"/>
                        <w:spacing w:before="134" w:line="340" w:lineRule="exact"/>
                        <w:ind w:left="0" w:leftChars="0" w:firstLine="0" w:firstLineChars="0"/>
                        <w:rPr>
                          <w:rFonts w:hint="eastAsia" w:ascii="微软雅黑" w:eastAsia="微软雅黑"/>
                          <w:color w:val="58595B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2016.02.29  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大学获三好学生标兵 </w:t>
                      </w:r>
                    </w:p>
                    <w:p>
                      <w:pPr>
                        <w:pStyle w:val="4"/>
                        <w:spacing w:before="134" w:line="340" w:lineRule="exact"/>
                        <w:ind w:left="0" w:leftChars="0" w:firstLine="0" w:firstLineChars="0"/>
                        <w:rPr>
                          <w:rFonts w:hint="eastAsia" w:ascii="微软雅黑" w:eastAsia="微软雅黑"/>
                          <w:color w:val="58595B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2015.10.23  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>大学获国家励志奖学金</w:t>
                      </w:r>
                    </w:p>
                    <w:p>
                      <w:pPr>
                        <w:pStyle w:val="4"/>
                        <w:spacing w:before="134" w:line="340" w:lineRule="exact"/>
                        <w:ind w:left="0" w:leftChars="0" w:firstLine="0" w:firstLineChars="0"/>
                        <w:rPr>
                          <w:rFonts w:hint="eastAsia" w:ascii="微软雅黑" w:eastAsia="微软雅黑"/>
                          <w:color w:val="58595B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2015.12.04  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大学获校级一等奖学金 </w:t>
                      </w:r>
                    </w:p>
                    <w:p>
                      <w:pPr>
                        <w:pStyle w:val="4"/>
                        <w:spacing w:before="134" w:line="340" w:lineRule="exact"/>
                        <w:ind w:left="0" w:leftChars="0" w:firstLine="0" w:firstLineChars="0"/>
                        <w:rPr>
                          <w:rFonts w:hint="eastAsia" w:ascii="微软雅黑" w:eastAsia="微软雅黑"/>
                          <w:color w:val="58595B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2014.10.21 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>大学获国家励志奖学金</w:t>
                      </w:r>
                    </w:p>
                    <w:p>
                      <w:pPr>
                        <w:pStyle w:val="4"/>
                        <w:spacing w:before="134" w:line="340" w:lineRule="exact"/>
                        <w:ind w:left="0" w:leftChars="0" w:firstLine="0" w:firstLineChars="0"/>
                        <w:rPr>
                          <w:rFonts w:hint="eastAsia" w:ascii="微软雅黑" w:eastAsia="微软雅黑"/>
                          <w:color w:val="58595B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2014.11.21  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>大学获校级二等奖学金</w:t>
                      </w:r>
                    </w:p>
                    <w:p>
                      <w:pPr>
                        <w:pStyle w:val="4"/>
                        <w:spacing w:before="134" w:line="340" w:lineRule="exact"/>
                        <w:ind w:left="0" w:leftChars="0" w:firstLine="0" w:firstLineChars="0"/>
                        <w:rPr>
                          <w:rFonts w:hint="eastAsia" w:ascii="微软雅黑" w:eastAsia="微软雅黑"/>
                          <w:color w:val="58595B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2014.11.21  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>大学获校级优秀学生干部</w:t>
                      </w:r>
                    </w:p>
                    <w:p>
                      <w:pPr>
                        <w:pStyle w:val="4"/>
                        <w:spacing w:before="134" w:line="340" w:lineRule="exact"/>
                        <w:rPr>
                          <w:rFonts w:hint="eastAsia" w:ascii="微软雅黑" w:eastAsia="微软雅黑"/>
                          <w:color w:val="58595B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 xml:space="preserve">2014.11.21  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eastAsia="微软雅黑"/>
                          <w:color w:val="58595B"/>
                        </w:rPr>
                        <w:t>大学获校级优秀学生</w:t>
                      </w:r>
                    </w:p>
                    <w:p>
                      <w:pPr>
                        <w:pStyle w:val="4"/>
                        <w:spacing w:before="134" w:line="340" w:lineRule="exact"/>
                        <w:rPr>
                          <w:rFonts w:hint="eastAsia" w:ascii="微软雅黑" w:eastAsia="微软雅黑"/>
                          <w:color w:val="58595B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4096" behindDoc="0" locked="0" layoutInCell="1" allowOverlap="1">
                <wp:simplePos x="0" y="0"/>
                <wp:positionH relativeFrom="page">
                  <wp:posOffset>520065</wp:posOffset>
                </wp:positionH>
                <wp:positionV relativeFrom="paragraph">
                  <wp:posOffset>2409825</wp:posOffset>
                </wp:positionV>
                <wp:extent cx="243840" cy="7075170"/>
                <wp:effectExtent l="0" t="0" r="3810" b="11430"/>
                <wp:wrapNone/>
                <wp:docPr id="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" cy="7075170"/>
                          <a:chOff x="819" y="130"/>
                          <a:chExt cx="384" cy="11142"/>
                        </a:xfrm>
                      </wpg:grpSpPr>
                      <wps:wsp>
                        <wps:cNvPr id="4" name="直线 5"/>
                        <wps:cNvSpPr/>
                        <wps:spPr>
                          <a:xfrm>
                            <a:off x="1011" y="227"/>
                            <a:ext cx="0" cy="11035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C86167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19" y="130"/>
                            <a:ext cx="384" cy="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40.95pt;margin-top:189.75pt;height:557.1pt;width:19.2pt;mso-position-horizontal-relative:page;z-index:4096;mso-width-relative:page;mso-height-relative:page;" coordorigin="819,130" coordsize="384,11142" o:gfxdata="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">
                <o:lock v:ext="edit" aspectratio="f"/>
                <v:line id="直线 5" o:spid="_x0000_s1026" o:spt="20" style="position:absolute;left:1011;top:227;height:11035;width:0;" filled="f" stroked="t" coordsize="21600,21600" o:gfxdata="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YpHr68AAAA&#10;2g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C86167" joinstyle="round"/>
                  <v:imagedata o:title=""/>
                  <o:lock v:ext="edit" aspectratio="f"/>
                </v:line>
                <v:shape id="图片 6" o:spid="_x0000_s1026" o:spt="75" alt="" type="#_x0000_t75" style="position:absolute;left:819;top:130;height:384;width:384;" filled="f" o:preferrelative="t" stroked="f" coordsize="21600,21600" o:gfxdata="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E10x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bookmarkStart w:id="0" w:name="_GoBack"/>
      <w:bookmarkEnd w:id="0"/>
      <w:r>
        <w:rPr>
          <w:sz w:val="22"/>
        </w:rPr>
        <mc:AlternateContent>
          <mc:Choice Requires="wps">
            <w:drawing>
              <wp:anchor distT="0" distB="0" distL="114300" distR="114300" simplePos="0" relativeHeight="5120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40640</wp:posOffset>
                </wp:positionV>
                <wp:extent cx="4572000" cy="177228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85060" y="458470"/>
                          <a:ext cx="4572000" cy="1772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33"/>
                                <w:szCs w:val="33"/>
                              </w:rPr>
                              <w:t>教育背景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2013.09-2017.06    奈森设计大学     会计学（本科）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主修课程：会计学原理（91分）、财务管理（95分）、中级财务会计（ 93分）、会计电算化（95分）、成本会计（94分）、管理会计（90分）、财务分析（90分）、基建会计（100分）、银行会计（88分）等。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9pt;margin-top:3.2pt;height:139.55pt;width:360pt;z-index:5120;mso-width-relative:page;mso-height-relative:page;" filled="f" stroked="f" coordsize="21600,21600" o:gfxdata="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X&#10;Y0j22gAAAAoBAAAPAAAAAAAAAAEAIAAAACIAAABkcnMvZG93bnJldi54bWxQSwECFAAUAAAACACH&#10;TuJAnTbHc5QCAAAMBQAADgAAAAAAAAABACAAAAApAQAAZHJzL2Uyb0RvYy54bWxQSwUGAAAAAAYA&#10;BgBZAQAALw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33"/>
                          <w:szCs w:val="33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33"/>
                          <w:szCs w:val="33"/>
                        </w:rPr>
                        <w:t>教育背景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2013.09-2017.06    奈森设计大学     会计学（本科）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主修课程：会计学原理（91分）、财务管理（95分）、中级财务会计（ 93分）、会计电算化（95分）、成本会计（94分）、管理会计（90分）、财务分析（90分）、基建会计（100分）、银行会计（88分）等。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4096" behindDoc="0" locked="0" layoutInCell="1" allowOverlap="1">
                <wp:simplePos x="0" y="0"/>
                <wp:positionH relativeFrom="column">
                  <wp:posOffset>-186690</wp:posOffset>
                </wp:positionH>
                <wp:positionV relativeFrom="paragraph">
                  <wp:posOffset>29845</wp:posOffset>
                </wp:positionV>
                <wp:extent cx="1825625" cy="1825625"/>
                <wp:effectExtent l="38100" t="38100" r="41275" b="41275"/>
                <wp:wrapNone/>
                <wp:docPr id="2" name="任意多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625" cy="182562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875" h="2875">
                              <a:moveTo>
                                <a:pt x="2875" y="1437"/>
                              </a:moveTo>
                              <a:lnTo>
                                <a:pt x="2873" y="1513"/>
                              </a:lnTo>
                              <a:lnTo>
                                <a:pt x="2867" y="1589"/>
                              </a:lnTo>
                              <a:lnTo>
                                <a:pt x="2858" y="1663"/>
                              </a:lnTo>
                              <a:lnTo>
                                <a:pt x="2844" y="1736"/>
                              </a:lnTo>
                              <a:lnTo>
                                <a:pt x="2827" y="1807"/>
                              </a:lnTo>
                              <a:lnTo>
                                <a:pt x="2807" y="1878"/>
                              </a:lnTo>
                              <a:lnTo>
                                <a:pt x="2783" y="1946"/>
                              </a:lnTo>
                              <a:lnTo>
                                <a:pt x="2755" y="2013"/>
                              </a:lnTo>
                              <a:lnTo>
                                <a:pt x="2725" y="2078"/>
                              </a:lnTo>
                              <a:lnTo>
                                <a:pt x="2691" y="2142"/>
                              </a:lnTo>
                              <a:lnTo>
                                <a:pt x="2654" y="2203"/>
                              </a:lnTo>
                              <a:lnTo>
                                <a:pt x="2615" y="2263"/>
                              </a:lnTo>
                              <a:lnTo>
                                <a:pt x="2572" y="2320"/>
                              </a:lnTo>
                              <a:lnTo>
                                <a:pt x="2527" y="2375"/>
                              </a:lnTo>
                              <a:lnTo>
                                <a:pt x="2479" y="2428"/>
                              </a:lnTo>
                              <a:lnTo>
                                <a:pt x="2429" y="2478"/>
                              </a:lnTo>
                              <a:lnTo>
                                <a:pt x="2376" y="2526"/>
                              </a:lnTo>
                              <a:lnTo>
                                <a:pt x="2321" y="2571"/>
                              </a:lnTo>
                              <a:lnTo>
                                <a:pt x="2264" y="2614"/>
                              </a:lnTo>
                              <a:lnTo>
                                <a:pt x="2204" y="2653"/>
                              </a:lnTo>
                              <a:lnTo>
                                <a:pt x="2143" y="2690"/>
                              </a:lnTo>
                              <a:lnTo>
                                <a:pt x="2079" y="2724"/>
                              </a:lnTo>
                              <a:lnTo>
                                <a:pt x="2014" y="2754"/>
                              </a:lnTo>
                              <a:lnTo>
                                <a:pt x="1947" y="2782"/>
                              </a:lnTo>
                              <a:lnTo>
                                <a:pt x="1878" y="2806"/>
                              </a:lnTo>
                              <a:lnTo>
                                <a:pt x="1808" y="2826"/>
                              </a:lnTo>
                              <a:lnTo>
                                <a:pt x="1737" y="2843"/>
                              </a:lnTo>
                              <a:lnTo>
                                <a:pt x="1664" y="2857"/>
                              </a:lnTo>
                              <a:lnTo>
                                <a:pt x="1590" y="2867"/>
                              </a:lnTo>
                              <a:lnTo>
                                <a:pt x="1514" y="2872"/>
                              </a:lnTo>
                              <a:lnTo>
                                <a:pt x="1438" y="2874"/>
                              </a:lnTo>
                              <a:lnTo>
                                <a:pt x="1362" y="2872"/>
                              </a:lnTo>
                              <a:lnTo>
                                <a:pt x="1286" y="2867"/>
                              </a:lnTo>
                              <a:lnTo>
                                <a:pt x="1212" y="2857"/>
                              </a:lnTo>
                              <a:lnTo>
                                <a:pt x="1139" y="2843"/>
                              </a:lnTo>
                              <a:lnTo>
                                <a:pt x="1068" y="2826"/>
                              </a:lnTo>
                              <a:lnTo>
                                <a:pt x="997" y="2806"/>
                              </a:lnTo>
                              <a:lnTo>
                                <a:pt x="929" y="2782"/>
                              </a:lnTo>
                              <a:lnTo>
                                <a:pt x="862" y="2754"/>
                              </a:lnTo>
                              <a:lnTo>
                                <a:pt x="797" y="2724"/>
                              </a:lnTo>
                              <a:lnTo>
                                <a:pt x="733" y="2690"/>
                              </a:lnTo>
                              <a:lnTo>
                                <a:pt x="672" y="2653"/>
                              </a:lnTo>
                              <a:lnTo>
                                <a:pt x="612" y="2614"/>
                              </a:lnTo>
                              <a:lnTo>
                                <a:pt x="555" y="2571"/>
                              </a:lnTo>
                              <a:lnTo>
                                <a:pt x="500" y="2526"/>
                              </a:lnTo>
                              <a:lnTo>
                                <a:pt x="447" y="2478"/>
                              </a:lnTo>
                              <a:lnTo>
                                <a:pt x="397" y="2428"/>
                              </a:lnTo>
                              <a:lnTo>
                                <a:pt x="349" y="2375"/>
                              </a:lnTo>
                              <a:lnTo>
                                <a:pt x="304" y="2320"/>
                              </a:lnTo>
                              <a:lnTo>
                                <a:pt x="261" y="2263"/>
                              </a:lnTo>
                              <a:lnTo>
                                <a:pt x="221" y="2203"/>
                              </a:lnTo>
                              <a:lnTo>
                                <a:pt x="185" y="2142"/>
                              </a:lnTo>
                              <a:lnTo>
                                <a:pt x="151" y="2078"/>
                              </a:lnTo>
                              <a:lnTo>
                                <a:pt x="121" y="2013"/>
                              </a:lnTo>
                              <a:lnTo>
                                <a:pt x="93" y="1946"/>
                              </a:lnTo>
                              <a:lnTo>
                                <a:pt x="69" y="1878"/>
                              </a:lnTo>
                              <a:lnTo>
                                <a:pt x="49" y="1807"/>
                              </a:lnTo>
                              <a:lnTo>
                                <a:pt x="32" y="1736"/>
                              </a:lnTo>
                              <a:lnTo>
                                <a:pt x="18" y="1663"/>
                              </a:lnTo>
                              <a:lnTo>
                                <a:pt x="8" y="1589"/>
                              </a:lnTo>
                              <a:lnTo>
                                <a:pt x="2" y="1513"/>
                              </a:lnTo>
                              <a:lnTo>
                                <a:pt x="0" y="1437"/>
                              </a:lnTo>
                              <a:lnTo>
                                <a:pt x="2" y="1361"/>
                              </a:lnTo>
                              <a:lnTo>
                                <a:pt x="8" y="1285"/>
                              </a:lnTo>
                              <a:lnTo>
                                <a:pt x="18" y="1211"/>
                              </a:lnTo>
                              <a:lnTo>
                                <a:pt x="32" y="1138"/>
                              </a:lnTo>
                              <a:lnTo>
                                <a:pt x="49" y="1067"/>
                              </a:lnTo>
                              <a:lnTo>
                                <a:pt x="69" y="997"/>
                              </a:lnTo>
                              <a:lnTo>
                                <a:pt x="93" y="928"/>
                              </a:lnTo>
                              <a:lnTo>
                                <a:pt x="121" y="861"/>
                              </a:lnTo>
                              <a:lnTo>
                                <a:pt x="151" y="796"/>
                              </a:lnTo>
                              <a:lnTo>
                                <a:pt x="185" y="732"/>
                              </a:lnTo>
                              <a:lnTo>
                                <a:pt x="221" y="671"/>
                              </a:lnTo>
                              <a:lnTo>
                                <a:pt x="261" y="611"/>
                              </a:lnTo>
                              <a:lnTo>
                                <a:pt x="304" y="554"/>
                              </a:lnTo>
                              <a:lnTo>
                                <a:pt x="349" y="499"/>
                              </a:lnTo>
                              <a:lnTo>
                                <a:pt x="397" y="446"/>
                              </a:lnTo>
                              <a:lnTo>
                                <a:pt x="447" y="396"/>
                              </a:lnTo>
                              <a:lnTo>
                                <a:pt x="500" y="348"/>
                              </a:lnTo>
                              <a:lnTo>
                                <a:pt x="555" y="303"/>
                              </a:lnTo>
                              <a:lnTo>
                                <a:pt x="612" y="260"/>
                              </a:lnTo>
                              <a:lnTo>
                                <a:pt x="672" y="221"/>
                              </a:lnTo>
                              <a:lnTo>
                                <a:pt x="733" y="184"/>
                              </a:lnTo>
                              <a:lnTo>
                                <a:pt x="797" y="150"/>
                              </a:lnTo>
                              <a:lnTo>
                                <a:pt x="862" y="120"/>
                              </a:lnTo>
                              <a:lnTo>
                                <a:pt x="929" y="92"/>
                              </a:lnTo>
                              <a:lnTo>
                                <a:pt x="997" y="68"/>
                              </a:lnTo>
                              <a:lnTo>
                                <a:pt x="1068" y="48"/>
                              </a:lnTo>
                              <a:lnTo>
                                <a:pt x="1139" y="31"/>
                              </a:lnTo>
                              <a:lnTo>
                                <a:pt x="1212" y="17"/>
                              </a:lnTo>
                              <a:lnTo>
                                <a:pt x="1286" y="7"/>
                              </a:lnTo>
                              <a:lnTo>
                                <a:pt x="1362" y="2"/>
                              </a:lnTo>
                              <a:lnTo>
                                <a:pt x="1438" y="0"/>
                              </a:lnTo>
                              <a:lnTo>
                                <a:pt x="1514" y="2"/>
                              </a:lnTo>
                              <a:lnTo>
                                <a:pt x="1590" y="7"/>
                              </a:lnTo>
                              <a:lnTo>
                                <a:pt x="1664" y="17"/>
                              </a:lnTo>
                              <a:lnTo>
                                <a:pt x="1737" y="31"/>
                              </a:lnTo>
                              <a:lnTo>
                                <a:pt x="1808" y="48"/>
                              </a:lnTo>
                              <a:lnTo>
                                <a:pt x="1878" y="68"/>
                              </a:lnTo>
                              <a:lnTo>
                                <a:pt x="1947" y="92"/>
                              </a:lnTo>
                              <a:lnTo>
                                <a:pt x="2014" y="120"/>
                              </a:lnTo>
                              <a:lnTo>
                                <a:pt x="2079" y="150"/>
                              </a:lnTo>
                              <a:lnTo>
                                <a:pt x="2143" y="184"/>
                              </a:lnTo>
                              <a:lnTo>
                                <a:pt x="2204" y="221"/>
                              </a:lnTo>
                              <a:lnTo>
                                <a:pt x="2264" y="260"/>
                              </a:lnTo>
                              <a:lnTo>
                                <a:pt x="2321" y="303"/>
                              </a:lnTo>
                              <a:lnTo>
                                <a:pt x="2376" y="348"/>
                              </a:lnTo>
                              <a:lnTo>
                                <a:pt x="2429" y="396"/>
                              </a:lnTo>
                              <a:lnTo>
                                <a:pt x="2479" y="446"/>
                              </a:lnTo>
                              <a:lnTo>
                                <a:pt x="2527" y="499"/>
                              </a:lnTo>
                              <a:lnTo>
                                <a:pt x="2572" y="554"/>
                              </a:lnTo>
                              <a:lnTo>
                                <a:pt x="2615" y="611"/>
                              </a:lnTo>
                              <a:lnTo>
                                <a:pt x="2654" y="671"/>
                              </a:lnTo>
                              <a:lnTo>
                                <a:pt x="2691" y="732"/>
                              </a:lnTo>
                              <a:lnTo>
                                <a:pt x="2725" y="796"/>
                              </a:lnTo>
                              <a:lnTo>
                                <a:pt x="2755" y="861"/>
                              </a:lnTo>
                              <a:lnTo>
                                <a:pt x="2783" y="928"/>
                              </a:lnTo>
                              <a:lnTo>
                                <a:pt x="2807" y="997"/>
                              </a:lnTo>
                              <a:lnTo>
                                <a:pt x="2827" y="1067"/>
                              </a:lnTo>
                              <a:lnTo>
                                <a:pt x="2844" y="1138"/>
                              </a:lnTo>
                              <a:lnTo>
                                <a:pt x="2858" y="1211"/>
                              </a:lnTo>
                              <a:lnTo>
                                <a:pt x="2867" y="1285"/>
                              </a:lnTo>
                              <a:lnTo>
                                <a:pt x="2873" y="1361"/>
                              </a:lnTo>
                              <a:lnTo>
                                <a:pt x="2875" y="1437"/>
                              </a:lnTo>
                              <a:close/>
                            </a:path>
                          </a:pathLst>
                        </a:cu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  <a:ln w="76200" cap="flat" cmpd="sng">
                          <a:solidFill>
                            <a:srgbClr val="C86167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3" o:spid="_x0000_s1026" o:spt="100" style="position:absolute;left:0pt;margin-left:-14.7pt;margin-top:2.35pt;height:143.75pt;width:143.75pt;z-index:4096;mso-width-relative:page;mso-height-relative:page;" filled="t" stroked="t" coordsize="2875,2875" o:gfxdata="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" path="m2875,1437l2873,1513,2867,1589,2858,1663,2844,1736,2827,1807,2807,1878,2783,1946,2755,2013,2725,2078,2691,2142,2654,2203,2615,2263,2572,2320,2527,2375,2479,2428,2429,2478,2376,2526,2321,2571,2264,2614,2204,2653,2143,2690,2079,2724,2014,2754,1947,2782,1878,2806,1808,2826,1737,2843,1664,2857,1590,2867,1514,2872,1438,2874,1362,2872,1286,2867,1212,2857,1139,2843,1068,2826,997,2806,929,2782,862,2754,797,2724,733,2690,672,2653,612,2614,555,2571,500,2526,447,2478,397,2428,349,2375,304,2320,261,2263,221,2203,185,2142,151,2078,121,2013,93,1946,69,1878,49,1807,32,1736,18,1663,8,1589,2,1513,0,1437,2,1361,8,1285,18,1211,32,1138,49,1067,69,997,93,928,121,861,151,796,185,732,221,671,261,611,304,554,349,499,397,446,447,396,500,348,555,303,612,260,672,221,733,184,797,150,862,120,929,92,997,68,1068,48,1139,31,1212,17,1286,7,1362,2,1438,0,1514,2,1590,7,1664,17,1737,31,1808,48,1878,68,1947,92,2014,120,2079,150,2143,184,2204,221,2264,260,2321,303,2376,348,2429,396,2479,446,2527,499,2572,554,2615,611,2654,671,2691,732,2725,796,2755,861,2783,928,2807,997,2827,1067,2844,1138,2858,1211,2867,1285,2873,1361,2875,1437xe">
                <v:fill type="frame" on="t" o:title="Sega微软噶尔" focussize="0,0" recolor="t" rotate="t" r:id="rId6"/>
                <v:stroke weight="6pt" color="#C86167" joinstyle="round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658" w:right="658" w:bottom="658" w:left="658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 Light">
    <w:altName w:val="黑体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 Light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DAEE11"/>
    <w:multiLevelType w:val="singleLevel"/>
    <w:tmpl w:val="36DAEE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D64739"/>
    <w:rsid w:val="38D64739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"/>
      <w:ind w:left="890"/>
      <w:outlineLvl w:val="1"/>
    </w:pPr>
    <w:rPr>
      <w:rFonts w:ascii="微软雅黑" w:hAnsi="微软雅黑" w:eastAsia="微软雅黑" w:cs="微软雅黑"/>
      <w:b/>
      <w:bCs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ind w:left="833"/>
      <w:jc w:val="both"/>
      <w:outlineLvl w:val="2"/>
    </w:pPr>
    <w:rPr>
      <w:rFonts w:ascii="微软雅黑 Light" w:hAnsi="微软雅黑 Light" w:eastAsia="微软雅黑 Light" w:cs="微软雅黑 Light"/>
      <w:sz w:val="24"/>
      <w:szCs w:val="2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ind w:left="833"/>
    </w:pPr>
    <w:rPr>
      <w:rFonts w:ascii="微软雅黑 Light" w:hAnsi="微软雅黑 Light" w:eastAsia="微软雅黑 Light" w:cs="微软雅黑 Light"/>
      <w:sz w:val="20"/>
      <w:szCs w:val="20"/>
    </w:rPr>
  </w:style>
  <w:style w:type="paragraph" w:customStyle="1" w:styleId="7">
    <w:name w:val="List Paragraph"/>
    <w:basedOn w:val="1"/>
    <w:qFormat/>
    <w:uiPriority w:val="1"/>
    <w:pPr>
      <w:spacing w:line="288" w:lineRule="exact"/>
      <w:ind w:left="833" w:hanging="239"/>
      <w:jc w:val="both"/>
    </w:pPr>
    <w:rPr>
      <w:rFonts w:ascii="微软雅黑 Light" w:hAnsi="微软雅黑 Light" w:eastAsia="微软雅黑 Light" w:cs="微软雅黑 Ligh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34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2018-04-12T12:00:00Z</dcterms:created>
  <dc:creator>scavengers拾荒者</dc:creator>
  <cp:lastModifiedBy>scavengers拾荒者</cp:lastModifiedBy>
  <dcterms:modified xsi:type="dcterms:W3CDTF">2018-04-12T14:08:15Z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