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-362585</wp:posOffset>
                </wp:positionH>
                <wp:positionV relativeFrom="paragraph">
                  <wp:posOffset>8496935</wp:posOffset>
                </wp:positionV>
                <wp:extent cx="6212205" cy="328295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80415" y="9411335"/>
                          <a:ext cx="621220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奈森设计           上海                  xxxxxxxxxxxxx                 xxxxx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.55pt;margin-top:669.05pt;height:25.85pt;width:489.15pt;z-index:251759616;mso-width-relative:page;mso-height-relative:page;" filled="f" stroked="f" coordsize="21600,21600" o:gfxdata="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7q9xrd0AAAANAQAADwAAAAAAAAABACAAAAAiAAAAZHJzL2Rvd25yZXYueG1sUEsBAhQA&#10;FAAAAAgAh07iQOgdm6yYAgAADQUAAA4AAAAAAAAAAQAgAAAALAEAAGRycy9lMm9Eb2MueG1sUEsF&#10;BgAAAAAGAAYAWQEAADY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奈森设计           上海                  xxxxxxxxxxxxx                 xxxxx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823104" behindDoc="1" locked="0" layoutInCell="1" allowOverlap="1">
                <wp:simplePos x="0" y="0"/>
                <wp:positionH relativeFrom="column">
                  <wp:posOffset>-356870</wp:posOffset>
                </wp:positionH>
                <wp:positionV relativeFrom="paragraph">
                  <wp:posOffset>8544560</wp:posOffset>
                </wp:positionV>
                <wp:extent cx="4977765" cy="261620"/>
                <wp:effectExtent l="0" t="0" r="13335" b="5080"/>
                <wp:wrapNone/>
                <wp:docPr id="61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7765" cy="261620"/>
                          <a:chOff x="4473" y="14635"/>
                          <a:chExt cx="7839" cy="412"/>
                        </a:xfrm>
                      </wpg:grpSpPr>
                      <pic:pic xmlns:pic="http://schemas.openxmlformats.org/drawingml/2006/picture">
                        <pic:nvPicPr>
                          <pic:cNvPr id="57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8841" y="14635"/>
                            <a:ext cx="403" cy="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904" y="14635"/>
                            <a:ext cx="408" cy="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33" y="14635"/>
                            <a:ext cx="413" cy="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473" y="14635"/>
                            <a:ext cx="413" cy="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38" o:spid="_x0000_s1026" o:spt="203" style="position:absolute;left:0pt;margin-left:-28.1pt;margin-top:672.8pt;height:20.6pt;width:391.95pt;z-index:-251493376;mso-width-relative:page;mso-height-relative:page;" coordorigin="4473,14635" coordsize="7839,412" o:gfxdata="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">
                <o:lock v:ext="edit" aspectratio="f"/>
                <v:shape id="图片 39" o:spid="_x0000_s1026" o:spt="75" alt="" type="#_x0000_t75" style="position:absolute;left:8841;top:14635;height:413;width:403;" filled="f" o:preferrelative="t" stroked="f" coordsize="21600,21600" o:gfxdata="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wtT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图片 40" o:spid="_x0000_s1026" o:spt="75" alt="" type="#_x0000_t75" style="position:absolute;left:11904;top:14635;height:413;width:408;" filled="f" o:preferrelative="t" stroked="f" coordsize="21600,21600" o:gfxdata="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uADv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图片 41" o:spid="_x0000_s1026" o:spt="75" alt="" type="#_x0000_t75" style="position:absolute;left:6533;top:14635;height:413;width:413;" filled="f" o:preferrelative="t" stroked="f" coordsize="21600,21600" o:gfxdata="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bzm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42" o:spid="_x0000_s1026" o:spt="75" alt="" type="#_x0000_t75" style="position:absolute;left:4473;top:14635;height:413;width:413;" filled="f" o:preferrelative="t" stroked="f" coordsize="21600,21600" o:gfxdata="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yxYK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5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column">
                  <wp:posOffset>-1148080</wp:posOffset>
                </wp:positionH>
                <wp:positionV relativeFrom="paragraph">
                  <wp:posOffset>8306435</wp:posOffset>
                </wp:positionV>
                <wp:extent cx="7558405" cy="35560"/>
                <wp:effectExtent l="0" t="0" r="4445" b="2540"/>
                <wp:wrapNone/>
                <wp:docPr id="5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8405" cy="35560"/>
                        </a:xfrm>
                        <a:prstGeom prst="rect">
                          <a:avLst/>
                        </a:prstGeom>
                        <a:solidFill>
                          <a:srgbClr val="C3A680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37" o:spid="_x0000_s1026" o:spt="1" style="position:absolute;left:0pt;margin-left:-90.4pt;margin-top:654.05pt;height:2.8pt;width:595.15pt;z-index:-251532288;mso-width-relative:page;mso-height-relative:page;" fillcolor="#C3A680" filled="t" stroked="f" coordsize="21600,21600" o:gfxdata="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dtZNR1gAAAAsBAAAPAAAAAAAA&#10;AAEAIAAAACIAAABkcnMvZG93bnJldi54bWxQSwECFAAUAAAACACHTuJARKbEoqIBAAAbAwAADgAA&#10;AAAAAAABACAAAAAlAQAAZHJzL2Uyb0RvYy54bWxQSwUGAAAAAAYABgBZAQAAOQ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777024" behindDoc="1" locked="0" layoutInCell="1" allowOverlap="1">
                <wp:simplePos x="0" y="0"/>
                <wp:positionH relativeFrom="column">
                  <wp:posOffset>3186430</wp:posOffset>
                </wp:positionH>
                <wp:positionV relativeFrom="paragraph">
                  <wp:posOffset>7823835</wp:posOffset>
                </wp:positionV>
                <wp:extent cx="2538730" cy="470535"/>
                <wp:effectExtent l="0" t="0" r="13970" b="5715"/>
                <wp:wrapNone/>
                <wp:docPr id="54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8730" cy="470535"/>
                          <a:chOff x="10272" y="13588"/>
                          <a:chExt cx="3998" cy="741"/>
                        </a:xfrm>
                      </wpg:grpSpPr>
                      <pic:pic xmlns:pic="http://schemas.openxmlformats.org/drawingml/2006/picture">
                        <pic:nvPicPr>
                          <pic:cNvPr id="50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272" y="13588"/>
                            <a:ext cx="547" cy="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576" y="13777"/>
                            <a:ext cx="542" cy="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24" y="13777"/>
                            <a:ext cx="542" cy="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728" y="13777"/>
                            <a:ext cx="542" cy="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32" o:spid="_x0000_s1026" o:spt="203" style="position:absolute;left:0pt;margin-left:250.9pt;margin-top:616.05pt;height:37.05pt;width:199.9pt;z-index:-251539456;mso-width-relative:page;mso-height-relative:page;" coordorigin="10272,13588" coordsize="3998,741" o:gfxdata="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">
                <o:lock v:ext="edit" aspectratio="f"/>
                <v:shape id="图片 33" o:spid="_x0000_s1026" o:spt="75" alt="" type="#_x0000_t75" style="position:absolute;left:10272;top:13588;height:490;width:547;" filled="f" o:preferrelative="t" stroked="f" coordsize="21600,21600" o:gfxdata="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TTSg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" o:title=""/>
                  <o:lock v:ext="edit" aspectratio="t"/>
                </v:shape>
                <v:shape id="图片 34" o:spid="_x0000_s1026" o:spt="75" alt="" type="#_x0000_t75" style="position:absolute;left:12576;top:13777;height:490;width:542;" filled="f" o:preferrelative="t" stroked="f" coordsize="21600,21600" o:gfxdata="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Aob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图片 35" o:spid="_x0000_s1026" o:spt="75" alt="" type="#_x0000_t75" style="position:absolute;left:11424;top:13777;height:490;width:542;" filled="f" o:preferrelative="t" stroked="f" coordsize="21600,21600" o:gfxdata="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Ne9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t"/>
                </v:shape>
                <v:shape id="图片 36" o:spid="_x0000_s1026" o:spt="75" alt="" type="#_x0000_t75" style="position:absolute;left:13728;top:13777;height:552;width:542;" filled="f" o:preferrelative="t" stroked="f" coordsize="21600,21600" o:gfxdata="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hHWW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7851140</wp:posOffset>
                </wp:positionV>
                <wp:extent cx="2931795" cy="32829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26915" y="9189085"/>
                          <a:ext cx="293179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10" w:firstLineChars="100"/>
                            </w:pPr>
                            <w:r>
                              <w:rPr>
                                <w:color w:val="67717B"/>
                              </w:rPr>
                              <w:t>骑车</w:t>
                            </w:r>
                            <w:r>
                              <w:rPr>
                                <w:rFonts w:hint="eastAsia"/>
                                <w:color w:val="67717B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color w:val="67717B"/>
                              </w:rPr>
                              <w:t>吉他</w:t>
                            </w:r>
                            <w:r>
                              <w:rPr>
                                <w:rFonts w:hint="eastAsia"/>
                                <w:color w:val="67717B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color w:val="67717B"/>
                              </w:rPr>
                              <w:t>网球</w:t>
                            </w:r>
                            <w:r>
                              <w:rPr>
                                <w:rFonts w:hint="eastAsia"/>
                                <w:color w:val="67717B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color w:val="67717B"/>
                              </w:rPr>
                              <w:t>阅读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1pt;margin-top:618.2pt;height:25.85pt;width:230.85pt;z-index:251758592;mso-width-relative:page;mso-height-relative:page;" filled="f" stroked="f" coordsize="21600,21600" o:gfxdata="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UT/ho90AAAANAQAADwAAAAAAAAABACAAAAAiAAAAZHJzL2Rvd25yZXYueG1sUEsBAhQA&#10;FAAAAAgAh07iQMYO+xSYAgAADgUAAA4AAAAAAAAAAQAgAAAALAEAAGRycy9lMm9Eb2MueG1sUEsF&#10;BgAAAAAGAAYAWQEAADY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10" w:firstLineChars="100"/>
                      </w:pPr>
                      <w:r>
                        <w:rPr>
                          <w:color w:val="67717B"/>
                        </w:rPr>
                        <w:t>骑车</w:t>
                      </w:r>
                      <w:r>
                        <w:rPr>
                          <w:rFonts w:hint="eastAsia"/>
                          <w:color w:val="67717B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color w:val="67717B"/>
                        </w:rPr>
                        <w:t>吉他</w:t>
                      </w:r>
                      <w:r>
                        <w:rPr>
                          <w:rFonts w:hint="eastAsia"/>
                          <w:color w:val="67717B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color w:val="67717B"/>
                        </w:rPr>
                        <w:t>网球</w:t>
                      </w:r>
                      <w:r>
                        <w:rPr>
                          <w:rFonts w:hint="eastAsia"/>
                          <w:color w:val="67717B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color w:val="67717B"/>
                        </w:rPr>
                        <w:t>阅读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7309485</wp:posOffset>
                </wp:positionV>
                <wp:extent cx="2028825" cy="342900"/>
                <wp:effectExtent l="0" t="0" r="9525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42900"/>
                        </a:xfrm>
                        <a:prstGeom prst="rect">
                          <a:avLst/>
                        </a:prstGeom>
                        <a:solidFill>
                          <a:srgbClr val="C3A68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eastAsia="微软雅黑"/>
                                <w:b/>
                                <w:position w:val="2"/>
                                <w:sz w:val="28"/>
                                <w:shd w:val="clear" w:color="auto" w:fill="C3A6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position w:val="2"/>
                                <w:sz w:val="28"/>
                                <w:shd w:val="clear" w:color="auto" w:fill="C3A680"/>
                                <w:lang w:eastAsia="zh-CN"/>
                              </w:rPr>
                              <w:t>兴趣爱好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575.55pt;height:27pt;width:159.75pt;z-index:251757568;mso-width-relative:page;mso-height-relative:page;" fillcolor="#C3A680" filled="t" stroked="f" coordsize="21600,21600" o:gfxdata="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7t1zs2AAAAA0BAAAPAAAAAAAAAAEAIAAAACIAAABkcnMvZG93bnJl&#10;di54bWxQSwECFAAUAAAACACHTuJAtpE2STYCAABDBAAADgAAAAAAAAABACAAAAAnAQAAZHJzL2Uy&#10;b0RvYy54bWxQSwUGAAAAAAYABgBZAQAAz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eastAsia="微软雅黑"/>
                          <w:b/>
                          <w:position w:val="2"/>
                          <w:sz w:val="28"/>
                          <w:shd w:val="clear" w:color="auto" w:fill="C3A680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position w:val="2"/>
                          <w:sz w:val="28"/>
                          <w:shd w:val="clear" w:color="auto" w:fill="C3A680"/>
                          <w:lang w:eastAsia="zh-CN"/>
                        </w:rPr>
                        <w:t>兴趣爱好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1"/>
          <w:lang w:eastAsia="zh-CN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column">
                  <wp:posOffset>3061970</wp:posOffset>
                </wp:positionH>
                <wp:positionV relativeFrom="paragraph">
                  <wp:posOffset>5044440</wp:posOffset>
                </wp:positionV>
                <wp:extent cx="228600" cy="2722245"/>
                <wp:effectExtent l="0" t="0" r="0" b="1905"/>
                <wp:wrapNone/>
                <wp:docPr id="48" name="自选图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22245"/>
                        </a:xfrm>
                        <a:custGeom>
                          <a:avLst/>
                          <a:gdLst>
                            <a:gd name="A1" fmla="val 0"/>
                          </a:gdLst>
                          <a:ahLst/>
                          <a:cxnLst/>
                          <a:pathLst>
                            <a:path w="360" h="4287">
                              <a:moveTo>
                                <a:pt x="233" y="517"/>
                              </a:moveTo>
                              <a:lnTo>
                                <a:pt x="233" y="515"/>
                              </a:lnTo>
                              <a:lnTo>
                                <a:pt x="130" y="524"/>
                              </a:lnTo>
                              <a:lnTo>
                                <a:pt x="136" y="542"/>
                              </a:lnTo>
                              <a:lnTo>
                                <a:pt x="147" y="556"/>
                              </a:lnTo>
                              <a:lnTo>
                                <a:pt x="163" y="565"/>
                              </a:lnTo>
                              <a:lnTo>
                                <a:pt x="182" y="569"/>
                              </a:lnTo>
                              <a:lnTo>
                                <a:pt x="202" y="565"/>
                              </a:lnTo>
                              <a:lnTo>
                                <a:pt x="218" y="554"/>
                              </a:lnTo>
                              <a:lnTo>
                                <a:pt x="229" y="537"/>
                              </a:lnTo>
                              <a:lnTo>
                                <a:pt x="233" y="517"/>
                              </a:lnTo>
                              <a:moveTo>
                                <a:pt x="338" y="3648"/>
                              </a:moveTo>
                              <a:lnTo>
                                <a:pt x="337" y="3644"/>
                              </a:lnTo>
                              <a:lnTo>
                                <a:pt x="329" y="3622"/>
                              </a:lnTo>
                              <a:lnTo>
                                <a:pt x="308" y="3609"/>
                              </a:lnTo>
                              <a:lnTo>
                                <a:pt x="304" y="3609"/>
                              </a:lnTo>
                              <a:lnTo>
                                <a:pt x="304" y="3667"/>
                              </a:lnTo>
                              <a:lnTo>
                                <a:pt x="294" y="3691"/>
                              </a:lnTo>
                              <a:lnTo>
                                <a:pt x="266" y="3722"/>
                              </a:lnTo>
                              <a:lnTo>
                                <a:pt x="224" y="3758"/>
                              </a:lnTo>
                              <a:lnTo>
                                <a:pt x="197" y="3779"/>
                              </a:lnTo>
                              <a:lnTo>
                                <a:pt x="197" y="3773"/>
                              </a:lnTo>
                              <a:lnTo>
                                <a:pt x="202" y="3748"/>
                              </a:lnTo>
                              <a:lnTo>
                                <a:pt x="210" y="3726"/>
                              </a:lnTo>
                              <a:lnTo>
                                <a:pt x="222" y="3700"/>
                              </a:lnTo>
                              <a:lnTo>
                                <a:pt x="240" y="3675"/>
                              </a:lnTo>
                              <a:lnTo>
                                <a:pt x="261" y="3655"/>
                              </a:lnTo>
                              <a:lnTo>
                                <a:pt x="287" y="3644"/>
                              </a:lnTo>
                              <a:lnTo>
                                <a:pt x="302" y="3649"/>
                              </a:lnTo>
                              <a:lnTo>
                                <a:pt x="304" y="3667"/>
                              </a:lnTo>
                              <a:lnTo>
                                <a:pt x="304" y="3609"/>
                              </a:lnTo>
                              <a:lnTo>
                                <a:pt x="281" y="3609"/>
                              </a:lnTo>
                              <a:lnTo>
                                <a:pt x="249" y="3625"/>
                              </a:lnTo>
                              <a:lnTo>
                                <a:pt x="215" y="3657"/>
                              </a:lnTo>
                              <a:lnTo>
                                <a:pt x="185" y="3703"/>
                              </a:lnTo>
                              <a:lnTo>
                                <a:pt x="176" y="3728"/>
                              </a:lnTo>
                              <a:lnTo>
                                <a:pt x="176" y="4079"/>
                              </a:lnTo>
                              <a:lnTo>
                                <a:pt x="153" y="4080"/>
                              </a:lnTo>
                              <a:lnTo>
                                <a:pt x="114" y="4065"/>
                              </a:lnTo>
                              <a:lnTo>
                                <a:pt x="96" y="4050"/>
                              </a:lnTo>
                              <a:lnTo>
                                <a:pt x="82" y="4033"/>
                              </a:lnTo>
                              <a:lnTo>
                                <a:pt x="72" y="4012"/>
                              </a:lnTo>
                              <a:lnTo>
                                <a:pt x="68" y="3986"/>
                              </a:lnTo>
                              <a:lnTo>
                                <a:pt x="70" y="3955"/>
                              </a:lnTo>
                              <a:lnTo>
                                <a:pt x="81" y="3925"/>
                              </a:lnTo>
                              <a:lnTo>
                                <a:pt x="102" y="3897"/>
                              </a:lnTo>
                              <a:lnTo>
                                <a:pt x="132" y="3868"/>
                              </a:lnTo>
                              <a:lnTo>
                                <a:pt x="157" y="3849"/>
                              </a:lnTo>
                              <a:lnTo>
                                <a:pt x="157" y="3865"/>
                              </a:lnTo>
                              <a:lnTo>
                                <a:pt x="160" y="3911"/>
                              </a:lnTo>
                              <a:lnTo>
                                <a:pt x="146" y="3919"/>
                              </a:lnTo>
                              <a:lnTo>
                                <a:pt x="129" y="3932"/>
                              </a:lnTo>
                              <a:lnTo>
                                <a:pt x="118" y="3948"/>
                              </a:lnTo>
                              <a:lnTo>
                                <a:pt x="110" y="3964"/>
                              </a:lnTo>
                              <a:lnTo>
                                <a:pt x="107" y="3980"/>
                              </a:lnTo>
                              <a:lnTo>
                                <a:pt x="110" y="3996"/>
                              </a:lnTo>
                              <a:lnTo>
                                <a:pt x="119" y="4007"/>
                              </a:lnTo>
                              <a:lnTo>
                                <a:pt x="135" y="4010"/>
                              </a:lnTo>
                              <a:lnTo>
                                <a:pt x="144" y="4005"/>
                              </a:lnTo>
                              <a:lnTo>
                                <a:pt x="150" y="3996"/>
                              </a:lnTo>
                              <a:lnTo>
                                <a:pt x="156" y="3984"/>
                              </a:lnTo>
                              <a:lnTo>
                                <a:pt x="163" y="3972"/>
                              </a:lnTo>
                              <a:lnTo>
                                <a:pt x="165" y="3969"/>
                              </a:lnTo>
                              <a:lnTo>
                                <a:pt x="170" y="4013"/>
                              </a:lnTo>
                              <a:lnTo>
                                <a:pt x="176" y="4079"/>
                              </a:lnTo>
                              <a:lnTo>
                                <a:pt x="176" y="3728"/>
                              </a:lnTo>
                              <a:lnTo>
                                <a:pt x="167" y="3756"/>
                              </a:lnTo>
                              <a:lnTo>
                                <a:pt x="159" y="3806"/>
                              </a:lnTo>
                              <a:lnTo>
                                <a:pt x="146" y="3815"/>
                              </a:lnTo>
                              <a:lnTo>
                                <a:pt x="112" y="3838"/>
                              </a:lnTo>
                              <a:lnTo>
                                <a:pt x="72" y="3872"/>
                              </a:lnTo>
                              <a:lnTo>
                                <a:pt x="39" y="3919"/>
                              </a:lnTo>
                              <a:lnTo>
                                <a:pt x="24" y="3978"/>
                              </a:lnTo>
                              <a:lnTo>
                                <a:pt x="37" y="4042"/>
                              </a:lnTo>
                              <a:lnTo>
                                <a:pt x="72" y="4087"/>
                              </a:lnTo>
                              <a:lnTo>
                                <a:pt x="116" y="4114"/>
                              </a:lnTo>
                              <a:lnTo>
                                <a:pt x="157" y="4124"/>
                              </a:lnTo>
                              <a:lnTo>
                                <a:pt x="179" y="4123"/>
                              </a:lnTo>
                              <a:lnTo>
                                <a:pt x="181" y="4151"/>
                              </a:lnTo>
                              <a:lnTo>
                                <a:pt x="176" y="4184"/>
                              </a:lnTo>
                              <a:lnTo>
                                <a:pt x="166" y="4205"/>
                              </a:lnTo>
                              <a:lnTo>
                                <a:pt x="153" y="4219"/>
                              </a:lnTo>
                              <a:lnTo>
                                <a:pt x="139" y="4228"/>
                              </a:lnTo>
                              <a:lnTo>
                                <a:pt x="120" y="4234"/>
                              </a:lnTo>
                              <a:lnTo>
                                <a:pt x="103" y="4232"/>
                              </a:lnTo>
                              <a:lnTo>
                                <a:pt x="91" y="4226"/>
                              </a:lnTo>
                              <a:lnTo>
                                <a:pt x="85" y="4219"/>
                              </a:lnTo>
                              <a:lnTo>
                                <a:pt x="85" y="4216"/>
                              </a:lnTo>
                              <a:lnTo>
                                <a:pt x="86" y="4213"/>
                              </a:lnTo>
                              <a:lnTo>
                                <a:pt x="88" y="4216"/>
                              </a:lnTo>
                              <a:lnTo>
                                <a:pt x="99" y="4222"/>
                              </a:lnTo>
                              <a:lnTo>
                                <a:pt x="111" y="4220"/>
                              </a:lnTo>
                              <a:lnTo>
                                <a:pt x="122" y="4214"/>
                              </a:lnTo>
                              <a:lnTo>
                                <a:pt x="123" y="4213"/>
                              </a:lnTo>
                              <a:lnTo>
                                <a:pt x="130" y="4205"/>
                              </a:lnTo>
                              <a:lnTo>
                                <a:pt x="133" y="4191"/>
                              </a:lnTo>
                              <a:lnTo>
                                <a:pt x="130" y="4174"/>
                              </a:lnTo>
                              <a:lnTo>
                                <a:pt x="119" y="4158"/>
                              </a:lnTo>
                              <a:lnTo>
                                <a:pt x="97" y="4146"/>
                              </a:lnTo>
                              <a:lnTo>
                                <a:pt x="67" y="4146"/>
                              </a:lnTo>
                              <a:lnTo>
                                <a:pt x="44" y="4158"/>
                              </a:lnTo>
                              <a:lnTo>
                                <a:pt x="27" y="4179"/>
                              </a:lnTo>
                              <a:lnTo>
                                <a:pt x="21" y="4206"/>
                              </a:lnTo>
                              <a:lnTo>
                                <a:pt x="30" y="4240"/>
                              </a:lnTo>
                              <a:lnTo>
                                <a:pt x="53" y="4267"/>
                              </a:lnTo>
                              <a:lnTo>
                                <a:pt x="86" y="4283"/>
                              </a:lnTo>
                              <a:lnTo>
                                <a:pt x="124" y="4287"/>
                              </a:lnTo>
                              <a:lnTo>
                                <a:pt x="163" y="4276"/>
                              </a:lnTo>
                              <a:lnTo>
                                <a:pt x="194" y="4254"/>
                              </a:lnTo>
                              <a:lnTo>
                                <a:pt x="207" y="4234"/>
                              </a:lnTo>
                              <a:lnTo>
                                <a:pt x="215" y="4221"/>
                              </a:lnTo>
                              <a:lnTo>
                                <a:pt x="225" y="4177"/>
                              </a:lnTo>
                              <a:lnTo>
                                <a:pt x="224" y="4113"/>
                              </a:lnTo>
                              <a:lnTo>
                                <a:pt x="250" y="4104"/>
                              </a:lnTo>
                              <a:lnTo>
                                <a:pt x="292" y="4065"/>
                              </a:lnTo>
                              <a:lnTo>
                                <a:pt x="308" y="3999"/>
                              </a:lnTo>
                              <a:lnTo>
                                <a:pt x="291" y="3944"/>
                              </a:lnTo>
                              <a:lnTo>
                                <a:pt x="264" y="3921"/>
                              </a:lnTo>
                              <a:lnTo>
                                <a:pt x="264" y="3999"/>
                              </a:lnTo>
                              <a:lnTo>
                                <a:pt x="260" y="4030"/>
                              </a:lnTo>
                              <a:lnTo>
                                <a:pt x="236" y="4062"/>
                              </a:lnTo>
                              <a:lnTo>
                                <a:pt x="220" y="4068"/>
                              </a:lnTo>
                              <a:lnTo>
                                <a:pt x="215" y="4018"/>
                              </a:lnTo>
                              <a:lnTo>
                                <a:pt x="206" y="3948"/>
                              </a:lnTo>
                              <a:lnTo>
                                <a:pt x="223" y="3949"/>
                              </a:lnTo>
                              <a:lnTo>
                                <a:pt x="240" y="3957"/>
                              </a:lnTo>
                              <a:lnTo>
                                <a:pt x="256" y="3974"/>
                              </a:lnTo>
                              <a:lnTo>
                                <a:pt x="264" y="3999"/>
                              </a:lnTo>
                              <a:lnTo>
                                <a:pt x="264" y="3921"/>
                              </a:lnTo>
                              <a:lnTo>
                                <a:pt x="253" y="3912"/>
                              </a:lnTo>
                              <a:lnTo>
                                <a:pt x="207" y="3900"/>
                              </a:lnTo>
                              <a:lnTo>
                                <a:pt x="200" y="3902"/>
                              </a:lnTo>
                              <a:lnTo>
                                <a:pt x="196" y="3871"/>
                              </a:lnTo>
                              <a:lnTo>
                                <a:pt x="194" y="3838"/>
                              </a:lnTo>
                              <a:lnTo>
                                <a:pt x="194" y="3820"/>
                              </a:lnTo>
                              <a:lnTo>
                                <a:pt x="259" y="3770"/>
                              </a:lnTo>
                              <a:lnTo>
                                <a:pt x="284" y="3748"/>
                              </a:lnTo>
                              <a:lnTo>
                                <a:pt x="313" y="3715"/>
                              </a:lnTo>
                              <a:lnTo>
                                <a:pt x="332" y="3680"/>
                              </a:lnTo>
                              <a:lnTo>
                                <a:pt x="338" y="3648"/>
                              </a:lnTo>
                              <a:moveTo>
                                <a:pt x="359" y="180"/>
                              </a:moveTo>
                              <a:lnTo>
                                <a:pt x="356" y="144"/>
                              </a:lnTo>
                              <a:lnTo>
                                <a:pt x="345" y="110"/>
                              </a:lnTo>
                              <a:lnTo>
                                <a:pt x="329" y="79"/>
                              </a:lnTo>
                              <a:lnTo>
                                <a:pt x="322" y="71"/>
                              </a:lnTo>
                              <a:lnTo>
                                <a:pt x="322" y="180"/>
                              </a:lnTo>
                              <a:lnTo>
                                <a:pt x="321" y="199"/>
                              </a:lnTo>
                              <a:lnTo>
                                <a:pt x="317" y="218"/>
                              </a:lnTo>
                              <a:lnTo>
                                <a:pt x="311" y="236"/>
                              </a:lnTo>
                              <a:lnTo>
                                <a:pt x="302" y="252"/>
                              </a:lnTo>
                              <a:lnTo>
                                <a:pt x="292" y="268"/>
                              </a:lnTo>
                              <a:lnTo>
                                <a:pt x="279" y="282"/>
                              </a:lnTo>
                              <a:lnTo>
                                <a:pt x="271" y="289"/>
                              </a:lnTo>
                              <a:lnTo>
                                <a:pt x="271" y="395"/>
                              </a:lnTo>
                              <a:lnTo>
                                <a:pt x="271" y="462"/>
                              </a:lnTo>
                              <a:lnTo>
                                <a:pt x="270" y="463"/>
                              </a:lnTo>
                              <a:lnTo>
                                <a:pt x="95" y="479"/>
                              </a:lnTo>
                              <a:lnTo>
                                <a:pt x="94" y="473"/>
                              </a:lnTo>
                              <a:lnTo>
                                <a:pt x="95" y="471"/>
                              </a:lnTo>
                              <a:lnTo>
                                <a:pt x="271" y="455"/>
                              </a:lnTo>
                              <a:lnTo>
                                <a:pt x="271" y="462"/>
                              </a:lnTo>
                              <a:lnTo>
                                <a:pt x="271" y="395"/>
                              </a:lnTo>
                              <a:lnTo>
                                <a:pt x="270" y="396"/>
                              </a:lnTo>
                              <a:lnTo>
                                <a:pt x="95" y="412"/>
                              </a:lnTo>
                              <a:lnTo>
                                <a:pt x="94" y="406"/>
                              </a:lnTo>
                              <a:lnTo>
                                <a:pt x="95" y="404"/>
                              </a:lnTo>
                              <a:lnTo>
                                <a:pt x="271" y="388"/>
                              </a:lnTo>
                              <a:lnTo>
                                <a:pt x="271" y="395"/>
                              </a:lnTo>
                              <a:lnTo>
                                <a:pt x="271" y="289"/>
                              </a:lnTo>
                              <a:lnTo>
                                <a:pt x="264" y="294"/>
                              </a:lnTo>
                              <a:lnTo>
                                <a:pt x="248" y="305"/>
                              </a:lnTo>
                              <a:lnTo>
                                <a:pt x="239" y="310"/>
                              </a:lnTo>
                              <a:lnTo>
                                <a:pt x="239" y="353"/>
                              </a:lnTo>
                              <a:lnTo>
                                <a:pt x="208" y="356"/>
                              </a:lnTo>
                              <a:lnTo>
                                <a:pt x="208" y="274"/>
                              </a:lnTo>
                              <a:lnTo>
                                <a:pt x="238" y="226"/>
                              </a:lnTo>
                              <a:lnTo>
                                <a:pt x="241" y="222"/>
                              </a:lnTo>
                              <a:lnTo>
                                <a:pt x="241" y="221"/>
                              </a:lnTo>
                              <a:lnTo>
                                <a:pt x="243" y="218"/>
                              </a:lnTo>
                              <a:lnTo>
                                <a:pt x="243" y="218"/>
                              </a:lnTo>
                              <a:lnTo>
                                <a:pt x="247" y="212"/>
                              </a:lnTo>
                              <a:lnTo>
                                <a:pt x="231" y="203"/>
                              </a:lnTo>
                              <a:lnTo>
                                <a:pt x="224" y="213"/>
                              </a:lnTo>
                              <a:lnTo>
                                <a:pt x="220" y="215"/>
                              </a:lnTo>
                              <a:lnTo>
                                <a:pt x="216" y="217"/>
                              </a:lnTo>
                              <a:lnTo>
                                <a:pt x="216" y="226"/>
                              </a:lnTo>
                              <a:lnTo>
                                <a:pt x="190" y="269"/>
                              </a:lnTo>
                              <a:lnTo>
                                <a:pt x="190" y="357"/>
                              </a:lnTo>
                              <a:lnTo>
                                <a:pt x="174" y="357"/>
                              </a:lnTo>
                              <a:lnTo>
                                <a:pt x="174" y="269"/>
                              </a:lnTo>
                              <a:lnTo>
                                <a:pt x="147" y="226"/>
                              </a:lnTo>
                              <a:lnTo>
                                <a:pt x="154" y="226"/>
                              </a:lnTo>
                              <a:lnTo>
                                <a:pt x="154" y="226"/>
                              </a:lnTo>
                              <a:lnTo>
                                <a:pt x="159" y="224"/>
                              </a:lnTo>
                              <a:lnTo>
                                <a:pt x="163" y="221"/>
                              </a:lnTo>
                              <a:lnTo>
                                <a:pt x="168" y="225"/>
                              </a:lnTo>
                              <a:lnTo>
                                <a:pt x="173" y="227"/>
                              </a:lnTo>
                              <a:lnTo>
                                <a:pt x="184" y="227"/>
                              </a:lnTo>
                              <a:lnTo>
                                <a:pt x="189" y="226"/>
                              </a:lnTo>
                              <a:lnTo>
                                <a:pt x="194" y="222"/>
                              </a:lnTo>
                              <a:lnTo>
                                <a:pt x="200" y="226"/>
                              </a:lnTo>
                              <a:lnTo>
                                <a:pt x="206" y="227"/>
                              </a:lnTo>
                              <a:lnTo>
                                <a:pt x="214" y="227"/>
                              </a:lnTo>
                              <a:lnTo>
                                <a:pt x="215" y="226"/>
                              </a:lnTo>
                              <a:lnTo>
                                <a:pt x="216" y="226"/>
                              </a:lnTo>
                              <a:lnTo>
                                <a:pt x="216" y="217"/>
                              </a:lnTo>
                              <a:lnTo>
                                <a:pt x="216" y="217"/>
                              </a:lnTo>
                              <a:lnTo>
                                <a:pt x="207" y="218"/>
                              </a:lnTo>
                              <a:lnTo>
                                <a:pt x="202" y="217"/>
                              </a:lnTo>
                              <a:lnTo>
                                <a:pt x="193" y="209"/>
                              </a:lnTo>
                              <a:lnTo>
                                <a:pt x="186" y="216"/>
                              </a:lnTo>
                              <a:lnTo>
                                <a:pt x="183" y="218"/>
                              </a:lnTo>
                              <a:lnTo>
                                <a:pt x="175" y="218"/>
                              </a:lnTo>
                              <a:lnTo>
                                <a:pt x="172" y="216"/>
                              </a:lnTo>
                              <a:lnTo>
                                <a:pt x="170" y="216"/>
                              </a:lnTo>
                              <a:lnTo>
                                <a:pt x="163" y="210"/>
                              </a:lnTo>
                              <a:lnTo>
                                <a:pt x="156" y="215"/>
                              </a:lnTo>
                              <a:lnTo>
                                <a:pt x="153" y="216"/>
                              </a:lnTo>
                              <a:lnTo>
                                <a:pt x="146" y="216"/>
                              </a:lnTo>
                              <a:lnTo>
                                <a:pt x="143" y="216"/>
                              </a:lnTo>
                              <a:lnTo>
                                <a:pt x="140" y="214"/>
                              </a:lnTo>
                              <a:lnTo>
                                <a:pt x="133" y="203"/>
                              </a:lnTo>
                              <a:lnTo>
                                <a:pt x="117" y="212"/>
                              </a:lnTo>
                              <a:lnTo>
                                <a:pt x="156" y="274"/>
                              </a:lnTo>
                              <a:lnTo>
                                <a:pt x="156" y="357"/>
                              </a:lnTo>
                              <a:lnTo>
                                <a:pt x="124" y="357"/>
                              </a:lnTo>
                              <a:lnTo>
                                <a:pt x="124" y="312"/>
                              </a:lnTo>
                              <a:lnTo>
                                <a:pt x="114" y="306"/>
                              </a:lnTo>
                              <a:lnTo>
                                <a:pt x="97" y="296"/>
                              </a:lnTo>
                              <a:lnTo>
                                <a:pt x="82" y="284"/>
                              </a:lnTo>
                              <a:lnTo>
                                <a:pt x="69" y="270"/>
                              </a:lnTo>
                              <a:lnTo>
                                <a:pt x="58" y="254"/>
                              </a:lnTo>
                              <a:lnTo>
                                <a:pt x="49" y="237"/>
                              </a:lnTo>
                              <a:lnTo>
                                <a:pt x="43" y="219"/>
                              </a:lnTo>
                              <a:lnTo>
                                <a:pt x="39" y="200"/>
                              </a:lnTo>
                              <a:lnTo>
                                <a:pt x="37" y="180"/>
                              </a:lnTo>
                              <a:lnTo>
                                <a:pt x="40" y="151"/>
                              </a:lnTo>
                              <a:lnTo>
                                <a:pt x="49" y="124"/>
                              </a:lnTo>
                              <a:lnTo>
                                <a:pt x="62" y="100"/>
                              </a:lnTo>
                              <a:lnTo>
                                <a:pt x="79" y="79"/>
                              </a:lnTo>
                              <a:lnTo>
                                <a:pt x="100" y="62"/>
                              </a:lnTo>
                              <a:lnTo>
                                <a:pt x="124" y="49"/>
                              </a:lnTo>
                              <a:lnTo>
                                <a:pt x="151" y="40"/>
                              </a:lnTo>
                              <a:lnTo>
                                <a:pt x="180" y="37"/>
                              </a:lnTo>
                              <a:lnTo>
                                <a:pt x="208" y="40"/>
                              </a:lnTo>
                              <a:lnTo>
                                <a:pt x="235" y="49"/>
                              </a:lnTo>
                              <a:lnTo>
                                <a:pt x="259" y="62"/>
                              </a:lnTo>
                              <a:lnTo>
                                <a:pt x="280" y="79"/>
                              </a:lnTo>
                              <a:lnTo>
                                <a:pt x="298" y="100"/>
                              </a:lnTo>
                              <a:lnTo>
                                <a:pt x="311" y="124"/>
                              </a:lnTo>
                              <a:lnTo>
                                <a:pt x="319" y="151"/>
                              </a:lnTo>
                              <a:lnTo>
                                <a:pt x="322" y="180"/>
                              </a:lnTo>
                              <a:lnTo>
                                <a:pt x="322" y="71"/>
                              </a:lnTo>
                              <a:lnTo>
                                <a:pt x="307" y="53"/>
                              </a:lnTo>
                              <a:lnTo>
                                <a:pt x="288" y="37"/>
                              </a:lnTo>
                              <a:lnTo>
                                <a:pt x="280" y="31"/>
                              </a:lnTo>
                              <a:lnTo>
                                <a:pt x="250" y="14"/>
                              </a:lnTo>
                              <a:lnTo>
                                <a:pt x="216" y="4"/>
                              </a:lnTo>
                              <a:lnTo>
                                <a:pt x="180" y="0"/>
                              </a:lnTo>
                              <a:lnTo>
                                <a:pt x="144" y="4"/>
                              </a:lnTo>
                              <a:lnTo>
                                <a:pt x="110" y="14"/>
                              </a:lnTo>
                              <a:lnTo>
                                <a:pt x="79" y="31"/>
                              </a:lnTo>
                              <a:lnTo>
                                <a:pt x="53" y="53"/>
                              </a:lnTo>
                              <a:lnTo>
                                <a:pt x="31" y="79"/>
                              </a:lnTo>
                              <a:lnTo>
                                <a:pt x="14" y="110"/>
                              </a:lnTo>
                              <a:lnTo>
                                <a:pt x="4" y="144"/>
                              </a:lnTo>
                              <a:lnTo>
                                <a:pt x="0" y="180"/>
                              </a:lnTo>
                              <a:lnTo>
                                <a:pt x="2" y="205"/>
                              </a:lnTo>
                              <a:lnTo>
                                <a:pt x="7" y="229"/>
                              </a:lnTo>
                              <a:lnTo>
                                <a:pt x="15" y="252"/>
                              </a:lnTo>
                              <a:lnTo>
                                <a:pt x="26" y="273"/>
                              </a:lnTo>
                              <a:lnTo>
                                <a:pt x="38" y="291"/>
                              </a:lnTo>
                              <a:lnTo>
                                <a:pt x="53" y="307"/>
                              </a:lnTo>
                              <a:lnTo>
                                <a:pt x="69" y="321"/>
                              </a:lnTo>
                              <a:lnTo>
                                <a:pt x="87" y="334"/>
                              </a:lnTo>
                              <a:lnTo>
                                <a:pt x="87" y="367"/>
                              </a:lnTo>
                              <a:lnTo>
                                <a:pt x="69" y="368"/>
                              </a:lnTo>
                              <a:lnTo>
                                <a:pt x="59" y="389"/>
                              </a:lnTo>
                              <a:lnTo>
                                <a:pt x="57" y="400"/>
                              </a:lnTo>
                              <a:lnTo>
                                <a:pt x="58" y="420"/>
                              </a:lnTo>
                              <a:lnTo>
                                <a:pt x="60" y="429"/>
                              </a:lnTo>
                              <a:lnTo>
                                <a:pt x="65" y="443"/>
                              </a:lnTo>
                              <a:lnTo>
                                <a:pt x="59" y="457"/>
                              </a:lnTo>
                              <a:lnTo>
                                <a:pt x="57" y="467"/>
                              </a:lnTo>
                              <a:lnTo>
                                <a:pt x="58" y="488"/>
                              </a:lnTo>
                              <a:lnTo>
                                <a:pt x="60" y="497"/>
                              </a:lnTo>
                              <a:lnTo>
                                <a:pt x="68" y="519"/>
                              </a:lnTo>
                              <a:lnTo>
                                <a:pt x="297" y="498"/>
                              </a:lnTo>
                              <a:lnTo>
                                <a:pt x="306" y="479"/>
                              </a:lnTo>
                              <a:lnTo>
                                <a:pt x="308" y="469"/>
                              </a:lnTo>
                              <a:lnTo>
                                <a:pt x="308" y="455"/>
                              </a:lnTo>
                              <a:lnTo>
                                <a:pt x="308" y="448"/>
                              </a:lnTo>
                              <a:lnTo>
                                <a:pt x="306" y="438"/>
                              </a:lnTo>
                              <a:lnTo>
                                <a:pt x="300" y="424"/>
                              </a:lnTo>
                              <a:lnTo>
                                <a:pt x="306" y="412"/>
                              </a:lnTo>
                              <a:lnTo>
                                <a:pt x="308" y="402"/>
                              </a:lnTo>
                              <a:lnTo>
                                <a:pt x="308" y="388"/>
                              </a:lnTo>
                              <a:lnTo>
                                <a:pt x="308" y="381"/>
                              </a:lnTo>
                              <a:lnTo>
                                <a:pt x="306" y="371"/>
                              </a:lnTo>
                              <a:lnTo>
                                <a:pt x="300" y="357"/>
                              </a:lnTo>
                              <a:lnTo>
                                <a:pt x="300" y="356"/>
                              </a:lnTo>
                              <a:lnTo>
                                <a:pt x="297" y="350"/>
                              </a:lnTo>
                              <a:lnTo>
                                <a:pt x="296" y="348"/>
                              </a:lnTo>
                              <a:lnTo>
                                <a:pt x="276" y="350"/>
                              </a:lnTo>
                              <a:lnTo>
                                <a:pt x="276" y="332"/>
                              </a:lnTo>
                              <a:lnTo>
                                <a:pt x="293" y="319"/>
                              </a:lnTo>
                              <a:lnTo>
                                <a:pt x="309" y="305"/>
                              </a:lnTo>
                              <a:lnTo>
                                <a:pt x="323" y="289"/>
                              </a:lnTo>
                              <a:lnTo>
                                <a:pt x="334" y="271"/>
                              </a:lnTo>
                              <a:lnTo>
                                <a:pt x="345" y="250"/>
                              </a:lnTo>
                              <a:lnTo>
                                <a:pt x="353" y="228"/>
                              </a:lnTo>
                              <a:lnTo>
                                <a:pt x="358" y="204"/>
                              </a:lnTo>
                              <a:lnTo>
                                <a:pt x="359" y="180"/>
                              </a:lnTo>
                            </a:path>
                          </a:pathLst>
                        </a:custGeom>
                        <a:solidFill>
                          <a:srgbClr val="C3A680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31" o:spid="_x0000_s1026" o:spt="100" style="position:absolute;left:0pt;margin-left:241.1pt;margin-top:397.2pt;height:214.35pt;width:18pt;z-index:-251590656;mso-width-relative:page;mso-height-relative:page;" fillcolor="#C3A680" filled="t" stroked="f" coordsize="360,4287" o:gfxdata="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" path="m233,517l233,515,130,524,136,542,147,556,163,565,182,569,202,565,218,554,229,537,233,517m338,3648l337,3644,329,3622,308,3609,304,3609,304,3667,294,3691,266,3722,224,3758,197,3779,197,3773,202,3748,210,3726,222,3700,240,3675,261,3655,287,3644,302,3649,304,3667,304,3609,281,3609,249,3625,215,3657,185,3703,176,3728,176,4079,153,4080,114,4065,96,4050,82,4033,72,4012,68,3986,70,3955,81,3925,102,3897,132,3868,157,3849,157,3865,160,3911,146,3919,129,3932,118,3948,110,3964,107,3980,110,3996,119,4007,135,4010,144,4005,150,3996,156,3984,163,3972,165,3969,170,4013,176,4079,176,3728,167,3756,159,3806,146,3815,112,3838,72,3872,39,3919,24,3978,37,4042,72,4087,116,4114,157,4124,179,4123,181,4151,176,4184,166,4205,153,4219,139,4228,120,4234,103,4232,91,4226,85,4219,85,4216,86,4213,88,4216,99,4222,111,4220,122,4214,123,4213,130,4205,133,4191,130,4174,119,4158,97,4146,67,4146,44,4158,27,4179,21,4206,30,4240,53,4267,86,4283,124,4287,163,4276,194,4254,207,4234,215,4221,225,4177,224,4113,250,4104,292,4065,308,3999,291,3944,264,3921,264,3999,260,4030,236,4062,220,4068,215,4018,206,3948,223,3949,240,3957,256,3974,264,3999,264,3921,253,3912,207,3900,200,3902,196,3871,194,3838,194,3820,259,3770,284,3748,313,3715,332,3680,338,3648m359,180l356,144,345,110,329,79,322,71,322,180,321,199,317,218,311,236,302,252,292,268,279,282,271,289,271,395,271,462,270,463,95,479,94,473,95,471,271,455,271,462,271,395,270,396,95,412,94,406,95,404,271,388,271,395,271,289,264,294,248,305,239,310,239,353,208,356,208,274,238,226,241,222,241,221,243,218,243,218,247,212,231,203,224,213,220,215,216,217,216,226,190,269,190,357,174,357,174,269,147,226,154,226,154,226,159,224,163,221,168,225,173,227,184,227,189,226,194,222,200,226,206,227,214,227,215,226,216,226,216,217,216,217,207,218,202,217,193,209,186,216,183,218,175,218,172,216,170,216,163,210,156,215,153,216,146,216,143,216,140,214,133,203,117,212,156,274,156,357,124,357,124,312,114,306,97,296,82,284,69,270,58,254,49,237,43,219,39,200,37,180,40,151,49,124,62,100,79,79,100,62,124,49,151,40,180,37,208,40,235,49,259,62,280,79,298,100,311,124,319,151,322,180,322,71,307,53,288,37,280,31,250,14,216,4,180,0,144,4,110,14,79,31,53,53,31,79,14,110,4,144,0,180,2,205,7,229,15,252,26,273,38,291,53,307,69,321,87,334,87,367,69,368,59,389,57,400,58,420,60,429,65,443,59,457,57,467,58,488,60,497,68,519,297,498,306,479,308,469,308,455,308,448,306,438,300,424,306,412,308,402,308,388,308,381,306,371,300,357,300,356,297,350,296,348,276,350,276,332,293,319,309,305,323,289,334,271,345,250,353,228,358,204,359,180e">
                <v:path o:connecttype="segments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3444875</wp:posOffset>
                </wp:positionH>
                <wp:positionV relativeFrom="paragraph">
                  <wp:posOffset>5066030</wp:posOffset>
                </wp:positionV>
                <wp:extent cx="2028825" cy="342900"/>
                <wp:effectExtent l="0" t="0" r="9525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5335" y="7356475"/>
                          <a:ext cx="2028825" cy="342900"/>
                        </a:xfrm>
                        <a:prstGeom prst="rect">
                          <a:avLst/>
                        </a:prstGeom>
                        <a:solidFill>
                          <a:srgbClr val="C3A68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eastAsia="微软雅黑"/>
                                <w:b/>
                                <w:position w:val="2"/>
                                <w:sz w:val="28"/>
                                <w:shd w:val="clear" w:color="auto" w:fill="C3A6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position w:val="2"/>
                                <w:sz w:val="28"/>
                                <w:shd w:val="clear" w:color="auto" w:fill="C3A680"/>
                                <w:lang w:eastAsia="zh-CN"/>
                              </w:rPr>
                              <w:t>基本技能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25pt;margin-top:398.9pt;height:27pt;width:159.75pt;z-index:251688960;mso-width-relative:page;mso-height-relative:page;" fillcolor="#C3A680" filled="t" stroked="f" coordsize="21600,21600" o:gfxdata="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9+nZbZAAAADQEAAA8AAAAAAAAAAQAgAAAA&#10;IgAAAGRycy9kb3ducmV2LnhtbFBLAQIUABQAAAAIAIdO4kAk+3t2QwIAAE4EAAAOAAAAAAAAAAEA&#10;IAAAACg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eastAsia="微软雅黑"/>
                          <w:b/>
                          <w:position w:val="2"/>
                          <w:sz w:val="28"/>
                          <w:shd w:val="clear" w:color="auto" w:fill="C3A680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position w:val="2"/>
                          <w:sz w:val="28"/>
                          <w:shd w:val="clear" w:color="auto" w:fill="C3A680"/>
                          <w:lang w:eastAsia="zh-CN"/>
                        </w:rPr>
                        <w:t>基本技能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3119755</wp:posOffset>
                </wp:positionH>
                <wp:positionV relativeFrom="paragraph">
                  <wp:posOffset>5374640</wp:posOffset>
                </wp:positionV>
                <wp:extent cx="708025" cy="165100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6120" y="6797040"/>
                          <a:ext cx="708025" cy="165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  <w:t>Java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  <w:t>C++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  <w:t>Mysql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7717B"/>
                                <w:sz w:val="24"/>
                                <w:szCs w:val="2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65pt;margin-top:423.2pt;height:130pt;width:55.75pt;z-index:251689984;mso-width-relative:page;mso-height-relative:page;" filled="f" stroked="f" coordsize="21600,21600" o:gfxdata="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DDI2hs3AAAAAwBAAAPAAAAAAAAAAEAIAAAACIAAABkcnMvZG93bnJldi54bWxQSwECFAAU&#10;AAAACACHTuJA483MopgCAAAO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  <w:t>Java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  <w:t>C++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  <w:t>Mysql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7717B"/>
                          <w:sz w:val="24"/>
                          <w:szCs w:val="24"/>
                        </w:rPr>
                        <w:t>jsp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3761105</wp:posOffset>
                </wp:positionH>
                <wp:positionV relativeFrom="paragraph">
                  <wp:posOffset>5506720</wp:posOffset>
                </wp:positionV>
                <wp:extent cx="1774190" cy="1284605"/>
                <wp:effectExtent l="0" t="0" r="16510" b="10795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190" cy="1284605"/>
                          <a:chOff x="12409" y="11149"/>
                          <a:chExt cx="2794" cy="2023"/>
                        </a:xfrm>
                      </wpg:grpSpPr>
                      <pic:pic xmlns:pic="http://schemas.openxmlformats.org/drawingml/2006/picture">
                        <pic:nvPicPr>
                          <pic:cNvPr id="4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439" y="12956"/>
                            <a:ext cx="2765" cy="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409" y="11149"/>
                            <a:ext cx="2765" cy="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2424" y="11773"/>
                            <a:ext cx="2765" cy="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g:grpSp>
                        <wpg:cNvPr id="45" name="组合 45"/>
                        <wpg:cNvGrpSpPr/>
                        <wpg:grpSpPr>
                          <a:xfrm>
                            <a:off x="12473" y="12329"/>
                            <a:ext cx="2728" cy="223"/>
                            <a:chOff x="12473" y="12329"/>
                            <a:chExt cx="2728" cy="223"/>
                          </a:xfrm>
                        </wpg:grpSpPr>
                        <pic:pic xmlns:pic="http://schemas.openxmlformats.org/drawingml/2006/picture">
                          <pic:nvPicPr>
                            <pic:cNvPr id="44" name="图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98" y="12338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2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473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26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4" name="图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857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5" name="图片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139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6" name="图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22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7" name="图片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987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8" name="图片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009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" name="图片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291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图片 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574" y="12329"/>
                              <a:ext cx="214" cy="21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6.15pt;margin-top:433.6pt;height:101.15pt;width:139.7pt;z-index:-251635712;mso-width-relative:page;mso-height-relative:page;" coordorigin="12409,11149" coordsize="2794,2023" o:gfxdata="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">
                <o:lock v:ext="edit" aspectratio="f"/>
                <v:shape id="图片 29" o:spid="_x0000_s1026" o:spt="75" alt="" type="#_x0000_t75" style="position:absolute;left:12439;top:12956;height:216;width:2765;" filled="f" o:preferrelative="t" stroked="f" coordsize="21600,21600" o:gfxdata="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fnH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图片 17" o:spid="_x0000_s1026" o:spt="75" alt="" type="#_x0000_t75" style="position:absolute;left:12409;top:11149;height:216;width:2765;" filled="f" o:preferrelative="t" stroked="f" coordsize="21600,21600" o:gfxdata="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Nyg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图片 18" o:spid="_x0000_s1026" o:spt="75" alt="" type="#_x0000_t75" style="position:absolute;left:12424;top:11773;height:216;width:2765;" filled="f" o:preferrelative="t" stroked="f" coordsize="21600,21600" o:gfxdata="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XCHLi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" o:title=""/>
                  <o:lock v:ext="edit" aspectratio="t"/>
                </v:shape>
                <v:group id="_x0000_s1026" o:spid="_x0000_s1026" o:spt="203" style="position:absolute;left:12473;top:12329;height:223;width:2728;" coordorigin="12473,12329" coordsize="2728,223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30" o:spid="_x0000_s1026" o:spt="75" alt="" type="#_x0000_t75" style="position:absolute;left:14698;top:12338;height:214;width:214;" filled="f" o:preferrelative="t" stroked="f" coordsize="21600,21600" o:gfxdata="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QRg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5" o:title=""/>
                    <o:lock v:ext="edit" aspectratio="t"/>
                  </v:shape>
                  <v:shape id="图片 20" o:spid="_x0000_s1026" o:spt="75" alt="" type="#_x0000_t75" style="position:absolute;left:12473;top:12329;height:214;width:214;" filled="f" o:preferrelative="t" stroked="f" coordsize="21600,21600" o:gfxdata="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4Kk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6" o:title=""/>
                    <o:lock v:ext="edit" aspectratio="t"/>
                  </v:shape>
                  <v:shape id="图片 21" o:spid="_x0000_s1026" o:spt="75" alt="" type="#_x0000_t75" style="position:absolute;left:12726;top:12329;height:214;width:214;" filled="f" o:preferrelative="t" stroked="f" coordsize="21600,21600" o:gfxdata="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bVSG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7" o:title=""/>
                    <o:lock v:ext="edit" aspectratio="t"/>
                  </v:shape>
                  <v:shape id="图片 22" o:spid="_x0000_s1026" o:spt="75" alt="" type="#_x0000_t75" style="position:absolute;left:13857;top:12329;height:214;width:214;" filled="f" o:preferrelative="t" stroked="f" coordsize="21600,21600" o:gfxdata="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tID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图片 23" o:spid="_x0000_s1026" o:spt="75" alt="" type="#_x0000_t75" style="position:absolute;left:14139;top:12329;height:214;width:214;" filled="f" o:preferrelative="t" stroked="f" coordsize="21600,21600" o:gfxdata="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/oU7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9" o:title=""/>
                    <o:lock v:ext="edit" aspectratio="t"/>
                  </v:shape>
                  <v:shape id="图片 24" o:spid="_x0000_s1026" o:spt="75" alt="" type="#_x0000_t75" style="position:absolute;left:14422;top:12329;height:214;width:214;" filled="f" o:preferrelative="t" stroked="f" coordsize="21600,21600" o:gfxdata="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BtM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9" o:title=""/>
                    <o:lock v:ext="edit" aspectratio="t"/>
                  </v:shape>
                  <v:shape id="图片 25" o:spid="_x0000_s1026" o:spt="75" alt="" type="#_x0000_t75" style="position:absolute;left:14987;top:12329;height:214;width:214;" filled="f" o:preferrelative="t" stroked="f" coordsize="21600,21600" o:gfxdata="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5X1I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5" o:title=""/>
                    <o:lock v:ext="edit" aspectratio="t"/>
                  </v:shape>
                  <v:shape id="图片 26" o:spid="_x0000_s1026" o:spt="75" alt="" type="#_x0000_t75" style="position:absolute;left:13009;top:12329;height:214;width:214;" filled="f" o:preferrelative="t" stroked="f" coordsize="21600,21600" o:gfxdata="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EcBr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7" o:title=""/>
                    <o:lock v:ext="edit" aspectratio="t"/>
                  </v:shape>
                  <v:shape id="图片 27" o:spid="_x0000_s1026" o:spt="75" alt="" type="#_x0000_t75" style="position:absolute;left:13291;top:12329;height:214;width:214;" filled="f" o:preferrelative="t" stroked="f" coordsize="21600,21600" o:gfxdata="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awvW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20" o:title=""/>
                    <o:lock v:ext="edit" aspectratio="t"/>
                  </v:shape>
                  <v:shape id="图片 28" o:spid="_x0000_s1026" o:spt="75" alt="" type="#_x0000_t75" style="position:absolute;left:13574;top:12329;height:214;width:214;" filled="f" o:preferrelative="t" stroked="f" coordsize="21600,21600" o:gfxdata="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K+n52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21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3308350</wp:posOffset>
                </wp:positionH>
                <wp:positionV relativeFrom="paragraph">
                  <wp:posOffset>3268345</wp:posOffset>
                </wp:positionV>
                <wp:extent cx="2999740" cy="200977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2009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sz w:val="24"/>
                                <w:lang w:eastAsia="zh-CN"/>
                              </w:rPr>
                              <w:t>淘宝来测吧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  <w:t>后端开发                  2015.01-2015.03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136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系统介绍：淘宝来测吧是一个众测系统，面向云客服的一个付费系统，对用户权限校验，题目的数量控制的准确性都要求比较高。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136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主要工作：负责后端开发，包括发题、答题、回收题目和权限校验等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5pt;margin-top:257.35pt;height:158.25pt;width:236.2pt;z-index:251688960;mso-width-relative:page;mso-height-relative:page;" filled="f" stroked="f" coordsize="21600,21600" o:gfxdata="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q&#10;/kos3AAAAAsBAAAPAAAAAAAAAAEAIAAAACIAAABkcnMvZG93bnJldi54bWxQSwECFAAUAAAACACH&#10;TuJAuwY69y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sz w:val="24"/>
                          <w:lang w:eastAsia="zh-CN"/>
                        </w:rPr>
                        <w:t>淘宝来测吧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  <w:t>后端开发                  2015.01-2015.03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136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系统介绍：淘宝来测吧是一个众测系统，面向云客服的一个付费系统，对用户权限校验，题目的数量控制的准确性都要求比较高。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136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主要工作：负责后端开发，包括发题、答题、回收题目和权限校验等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6712585</wp:posOffset>
                </wp:positionV>
                <wp:extent cx="2819400" cy="152654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52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spacing w:line="264" w:lineRule="exact"/>
                              <w:rPr>
                                <w:rFonts w:hint="eastAsia" w:ascii="微软雅黑" w:eastAsia="微软雅黑" w:hAnsiTheme="minorHAnsi" w:cstheme="minorBidi"/>
                                <w:b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HAnsi" w:cstheme="minorBidi"/>
                                <w:b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吉林大学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color w:val="C3A6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C3A680"/>
                              </w:rPr>
                              <w:t>计算机科学与技术（本科）</w:t>
                            </w:r>
                            <w:r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color w:val="C3A680"/>
                                <w:lang w:eastAsia="zh-CN"/>
                              </w:rPr>
                              <w:t>2008.09-2012.07</w:t>
                            </w:r>
                          </w:p>
                          <w:p>
                            <w:pPr>
                              <w:pStyle w:val="5"/>
                              <w:spacing w:before="9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主修课程：c++,java,数据结构，数据库概论，数据库应用，数字逻辑，汇编语言，EDA技术，Windows环境编程实践，操作系统，计算方法，J2EE，计算机网络，Linux操作系统，   计算机图形学，编译原理，微机接口技术。</w:t>
                            </w:r>
                          </w:p>
                          <w:p>
                            <w:pPr>
                              <w:pStyle w:val="5"/>
                              <w:spacing w:before="129"/>
                              <w:ind w:left="111"/>
                              <w:rPr>
                                <w:color w:val="67717B"/>
                                <w:w w:val="98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color w:val="C3A680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64" w:lineRule="exact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rPr>
                                <w:rFonts w:hint="eastAsia" w:ascii="微软雅黑" w:eastAsia="微软雅黑"/>
                                <w:b/>
                                <w:sz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528.55pt;height:120.2pt;width:222pt;z-index:251687936;mso-width-relative:page;mso-height-relative:page;" filled="f" stroked="f" coordsize="21600,21600" o:gfxdata="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1Zorv3QAAAA0BAAAPAAAAAAAAAAEAIAAAACIAAABkcnMvZG93bnJldi54bWxQSwECFAAUAAAA&#10;CACHTuJAXqSZ1yICAAAb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line="264" w:lineRule="exact"/>
                        <w:rPr>
                          <w:rFonts w:hint="eastAsia" w:ascii="微软雅黑" w:eastAsia="微软雅黑" w:hAnsiTheme="minorHAnsi" w:cstheme="minorBidi"/>
                          <w:b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eastAsia="微软雅黑" w:hAnsiTheme="minorHAnsi" w:cstheme="minorBidi"/>
                          <w:b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吉林大学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color w:val="C3A680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color w:val="C3A680"/>
                        </w:rPr>
                        <w:t>计算机科学与技术（本科）</w:t>
                      </w:r>
                      <w:r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color w:val="C3A680"/>
                          <w:lang w:eastAsia="zh-CN"/>
                        </w:rPr>
                        <w:t>2008.09-2012.07</w:t>
                      </w:r>
                    </w:p>
                    <w:p>
                      <w:pPr>
                        <w:pStyle w:val="5"/>
                        <w:spacing w:before="9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主修课程：c++,java,数据结构，数据库概论，数据库应用，数字逻辑，汇编语言，EDA技术，Windows环境编程实践，操作系统，计算方法，J2EE，计算机网络，Linux操作系统，   计算机图形学，编译原理，微机接口技术。</w:t>
                      </w:r>
                    </w:p>
                    <w:p>
                      <w:pPr>
                        <w:pStyle w:val="5"/>
                        <w:spacing w:before="129"/>
                        <w:ind w:left="111"/>
                        <w:rPr>
                          <w:color w:val="67717B"/>
                          <w:w w:val="98"/>
                          <w:lang w:eastAsia="zh-CN"/>
                        </w:rPr>
                      </w:pPr>
                    </w:p>
                    <w:p>
                      <w:pPr>
                        <w:pStyle w:val="5"/>
                        <w:spacing w:line="310" w:lineRule="exact"/>
                        <w:rPr>
                          <w:color w:val="C3A680"/>
                          <w:lang w:eastAsia="zh-CN"/>
                        </w:rPr>
                      </w:pPr>
                    </w:p>
                    <w:p>
                      <w:pPr>
                        <w:pStyle w:val="5"/>
                        <w:spacing w:line="264" w:lineRule="exact"/>
                        <w:rPr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</w:t>
                      </w:r>
                    </w:p>
                    <w:p>
                      <w:pPr>
                        <w:rPr>
                          <w:rFonts w:hint="eastAsia" w:ascii="微软雅黑" w:eastAsia="微软雅黑"/>
                          <w:b/>
                          <w:sz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6297295</wp:posOffset>
                </wp:positionV>
                <wp:extent cx="267335" cy="316865"/>
                <wp:effectExtent l="0" t="0" r="18415" b="6985"/>
                <wp:wrapNone/>
                <wp:docPr id="20" name="自选图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316865"/>
                        </a:xfrm>
                        <a:custGeom>
                          <a:avLst/>
                          <a:gdLst>
                            <a:gd name="A1" fmla="val 0"/>
                          </a:gdLst>
                          <a:ahLst/>
                          <a:cxnLst/>
                          <a:pathLst>
                            <a:path w="421" h="499">
                              <a:moveTo>
                                <a:pt x="137" y="0"/>
                              </a:moveTo>
                              <a:lnTo>
                                <a:pt x="135" y="0"/>
                              </a:lnTo>
                              <a:lnTo>
                                <a:pt x="134" y="1"/>
                              </a:lnTo>
                              <a:lnTo>
                                <a:pt x="128" y="3"/>
                              </a:lnTo>
                              <a:lnTo>
                                <a:pt x="127" y="8"/>
                              </a:lnTo>
                              <a:lnTo>
                                <a:pt x="125" y="17"/>
                              </a:lnTo>
                              <a:lnTo>
                                <a:pt x="136" y="27"/>
                              </a:lnTo>
                              <a:lnTo>
                                <a:pt x="137" y="27"/>
                              </a:lnTo>
                              <a:lnTo>
                                <a:pt x="142" y="57"/>
                              </a:lnTo>
                              <a:lnTo>
                                <a:pt x="146" y="108"/>
                              </a:lnTo>
                              <a:lnTo>
                                <a:pt x="147" y="155"/>
                              </a:lnTo>
                              <a:lnTo>
                                <a:pt x="147" y="180"/>
                              </a:lnTo>
                              <a:lnTo>
                                <a:pt x="144" y="188"/>
                              </a:lnTo>
                              <a:lnTo>
                                <a:pt x="137" y="198"/>
                              </a:lnTo>
                              <a:lnTo>
                                <a:pt x="129" y="210"/>
                              </a:lnTo>
                              <a:lnTo>
                                <a:pt x="123" y="219"/>
                              </a:lnTo>
                              <a:lnTo>
                                <a:pt x="104" y="248"/>
                              </a:lnTo>
                              <a:lnTo>
                                <a:pt x="66" y="312"/>
                              </a:lnTo>
                              <a:lnTo>
                                <a:pt x="29" y="374"/>
                              </a:lnTo>
                              <a:lnTo>
                                <a:pt x="9" y="410"/>
                              </a:lnTo>
                              <a:lnTo>
                                <a:pt x="3" y="430"/>
                              </a:lnTo>
                              <a:lnTo>
                                <a:pt x="0" y="451"/>
                              </a:lnTo>
                              <a:lnTo>
                                <a:pt x="4" y="472"/>
                              </a:lnTo>
                              <a:lnTo>
                                <a:pt x="14" y="490"/>
                              </a:lnTo>
                              <a:lnTo>
                                <a:pt x="30" y="499"/>
                              </a:lnTo>
                              <a:lnTo>
                                <a:pt x="48" y="498"/>
                              </a:lnTo>
                              <a:lnTo>
                                <a:pt x="69" y="494"/>
                              </a:lnTo>
                              <a:lnTo>
                                <a:pt x="90" y="491"/>
                              </a:lnTo>
                              <a:lnTo>
                                <a:pt x="325" y="491"/>
                              </a:lnTo>
                              <a:lnTo>
                                <a:pt x="349" y="490"/>
                              </a:lnTo>
                              <a:lnTo>
                                <a:pt x="372" y="487"/>
                              </a:lnTo>
                              <a:lnTo>
                                <a:pt x="393" y="481"/>
                              </a:lnTo>
                              <a:lnTo>
                                <a:pt x="408" y="468"/>
                              </a:lnTo>
                              <a:lnTo>
                                <a:pt x="415" y="451"/>
                              </a:lnTo>
                              <a:lnTo>
                                <a:pt x="98" y="451"/>
                              </a:lnTo>
                              <a:lnTo>
                                <a:pt x="93" y="451"/>
                              </a:lnTo>
                              <a:lnTo>
                                <a:pt x="79" y="448"/>
                              </a:lnTo>
                              <a:lnTo>
                                <a:pt x="71" y="442"/>
                              </a:lnTo>
                              <a:lnTo>
                                <a:pt x="66" y="433"/>
                              </a:lnTo>
                              <a:lnTo>
                                <a:pt x="60" y="433"/>
                              </a:lnTo>
                              <a:lnTo>
                                <a:pt x="61" y="424"/>
                              </a:lnTo>
                              <a:lnTo>
                                <a:pt x="63" y="424"/>
                              </a:lnTo>
                              <a:lnTo>
                                <a:pt x="64" y="422"/>
                              </a:lnTo>
                              <a:lnTo>
                                <a:pt x="93" y="372"/>
                              </a:lnTo>
                              <a:lnTo>
                                <a:pt x="116" y="338"/>
                              </a:lnTo>
                              <a:lnTo>
                                <a:pt x="134" y="318"/>
                              </a:lnTo>
                              <a:lnTo>
                                <a:pt x="145" y="312"/>
                              </a:lnTo>
                              <a:lnTo>
                                <a:pt x="170" y="312"/>
                              </a:lnTo>
                              <a:lnTo>
                                <a:pt x="362" y="312"/>
                              </a:lnTo>
                              <a:lnTo>
                                <a:pt x="354" y="298"/>
                              </a:lnTo>
                              <a:lnTo>
                                <a:pt x="328" y="260"/>
                              </a:lnTo>
                              <a:lnTo>
                                <a:pt x="302" y="221"/>
                              </a:lnTo>
                              <a:lnTo>
                                <a:pt x="275" y="183"/>
                              </a:lnTo>
                              <a:lnTo>
                                <a:pt x="276" y="169"/>
                              </a:lnTo>
                              <a:lnTo>
                                <a:pt x="276" y="155"/>
                              </a:lnTo>
                              <a:lnTo>
                                <a:pt x="276" y="140"/>
                              </a:lnTo>
                              <a:lnTo>
                                <a:pt x="275" y="126"/>
                              </a:lnTo>
                              <a:lnTo>
                                <a:pt x="274" y="93"/>
                              </a:lnTo>
                              <a:lnTo>
                                <a:pt x="276" y="63"/>
                              </a:lnTo>
                              <a:lnTo>
                                <a:pt x="281" y="37"/>
                              </a:lnTo>
                              <a:lnTo>
                                <a:pt x="293" y="19"/>
                              </a:lnTo>
                              <a:lnTo>
                                <a:pt x="296" y="17"/>
                              </a:lnTo>
                              <a:lnTo>
                                <a:pt x="297" y="12"/>
                              </a:lnTo>
                              <a:lnTo>
                                <a:pt x="294" y="5"/>
                              </a:lnTo>
                              <a:lnTo>
                                <a:pt x="291" y="2"/>
                              </a:lnTo>
                              <a:lnTo>
                                <a:pt x="287" y="2"/>
                              </a:lnTo>
                              <a:lnTo>
                                <a:pt x="262" y="1"/>
                              </a:lnTo>
                              <a:lnTo>
                                <a:pt x="139" y="0"/>
                              </a:lnTo>
                              <a:lnTo>
                                <a:pt x="137" y="0"/>
                              </a:lnTo>
                              <a:close/>
                              <a:moveTo>
                                <a:pt x="362" y="312"/>
                              </a:moveTo>
                              <a:lnTo>
                                <a:pt x="170" y="312"/>
                              </a:lnTo>
                              <a:lnTo>
                                <a:pt x="298" y="312"/>
                              </a:lnTo>
                              <a:lnTo>
                                <a:pt x="302" y="319"/>
                              </a:lnTo>
                              <a:lnTo>
                                <a:pt x="315" y="335"/>
                              </a:lnTo>
                              <a:lnTo>
                                <a:pt x="331" y="357"/>
                              </a:lnTo>
                              <a:lnTo>
                                <a:pt x="347" y="380"/>
                              </a:lnTo>
                              <a:lnTo>
                                <a:pt x="358" y="404"/>
                              </a:lnTo>
                              <a:lnTo>
                                <a:pt x="359" y="427"/>
                              </a:lnTo>
                              <a:lnTo>
                                <a:pt x="355" y="438"/>
                              </a:lnTo>
                              <a:lnTo>
                                <a:pt x="345" y="445"/>
                              </a:lnTo>
                              <a:lnTo>
                                <a:pt x="328" y="449"/>
                              </a:lnTo>
                              <a:lnTo>
                                <a:pt x="303" y="450"/>
                              </a:lnTo>
                              <a:lnTo>
                                <a:pt x="127" y="450"/>
                              </a:lnTo>
                              <a:lnTo>
                                <a:pt x="112" y="451"/>
                              </a:lnTo>
                              <a:lnTo>
                                <a:pt x="415" y="451"/>
                              </a:lnTo>
                              <a:lnTo>
                                <a:pt x="421" y="437"/>
                              </a:lnTo>
                              <a:lnTo>
                                <a:pt x="417" y="404"/>
                              </a:lnTo>
                              <a:lnTo>
                                <a:pt x="403" y="374"/>
                              </a:lnTo>
                              <a:lnTo>
                                <a:pt x="386" y="348"/>
                              </a:lnTo>
                              <a:lnTo>
                                <a:pt x="381" y="341"/>
                              </a:lnTo>
                              <a:lnTo>
                                <a:pt x="362" y="312"/>
                              </a:lnTo>
                              <a:close/>
                              <a:moveTo>
                                <a:pt x="61" y="424"/>
                              </a:moveTo>
                              <a:lnTo>
                                <a:pt x="60" y="433"/>
                              </a:lnTo>
                              <a:lnTo>
                                <a:pt x="62" y="427"/>
                              </a:lnTo>
                              <a:lnTo>
                                <a:pt x="61" y="424"/>
                              </a:lnTo>
                              <a:close/>
                              <a:moveTo>
                                <a:pt x="62" y="427"/>
                              </a:moveTo>
                              <a:lnTo>
                                <a:pt x="60" y="433"/>
                              </a:lnTo>
                              <a:lnTo>
                                <a:pt x="66" y="433"/>
                              </a:lnTo>
                              <a:lnTo>
                                <a:pt x="62" y="427"/>
                              </a:lnTo>
                              <a:close/>
                              <a:moveTo>
                                <a:pt x="63" y="424"/>
                              </a:moveTo>
                              <a:lnTo>
                                <a:pt x="61" y="424"/>
                              </a:lnTo>
                              <a:lnTo>
                                <a:pt x="62" y="427"/>
                              </a:lnTo>
                              <a:lnTo>
                                <a:pt x="63" y="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3A680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10" o:spid="_x0000_s1026" o:spt="100" style="position:absolute;left:0pt;margin-left:-68.05pt;margin-top:495.85pt;height:24.95pt;width:21.05pt;z-index:-251626496;mso-width-relative:page;mso-height-relative:page;" fillcolor="#C3A680" filled="t" stroked="f" coordsize="421,499" o:gfxdata="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PbL0lHdAAAADgEAAA8AAAAAAAAAAQAg&#10;AAAAIgAAAGRycy9kb3ducmV2LnhtbFBLAQIUABQAAAAIAIdO4kAvBMWTfAQAAKwTAAAOAAAAAAAA&#10;AAEAIAAAACwBAABkcnMvZTJvRG9jLnhtbFBLBQYAAAAABgAGAFkBAAAaCAAAAAA=&#10;" path="m137,0l135,0,134,1,128,3,127,8,125,17,136,27,137,27,142,57,146,108,147,155,147,180,144,188,137,198,129,210,123,219,104,248,66,312,29,374,9,410,3,430,0,451,4,472,14,490,30,499,48,498,69,494,90,491,325,491,349,490,372,487,393,481,408,468,415,451,98,451,93,451,79,448,71,442,66,433,60,433,61,424,63,424,64,422,93,372,116,338,134,318,145,312,170,312,362,312,354,298,328,260,302,221,275,183,276,169,276,155,276,140,275,126,274,93,276,63,281,37,293,19,296,17,297,12,294,5,291,2,287,2,262,1,139,0,137,0xm362,312l170,312,298,312,302,319,315,335,331,357,347,380,358,404,359,427,355,438,345,445,328,449,303,450,127,450,112,451,415,451,421,437,417,404,403,374,386,348,381,341,362,312xm61,424l60,433,62,427,61,424xm62,427l60,433,66,433,62,427xm63,424l61,424,62,427,63,424xe">
                <v:path o:connecttype="segments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-430530</wp:posOffset>
                </wp:positionH>
                <wp:positionV relativeFrom="paragraph">
                  <wp:posOffset>6272530</wp:posOffset>
                </wp:positionV>
                <wp:extent cx="2028825" cy="342900"/>
                <wp:effectExtent l="0" t="0" r="9525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342900"/>
                        </a:xfrm>
                        <a:prstGeom prst="rect">
                          <a:avLst/>
                        </a:prstGeom>
                        <a:solidFill>
                          <a:srgbClr val="C3A68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ascii="Times New Roman" w:eastAsia="Times New Roman"/>
                                <w:spacing w:val="-28"/>
                                <w:position w:val="2"/>
                                <w:sz w:val="28"/>
                                <w:shd w:val="clear" w:color="auto" w:fill="C3A68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eastAsia="微软雅黑"/>
                                <w:b/>
                                <w:position w:val="2"/>
                                <w:sz w:val="28"/>
                                <w:shd w:val="clear" w:color="auto" w:fill="C3A680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9pt;margin-top:493.9pt;height:27pt;width:159.75pt;z-index:251686912;mso-width-relative:page;mso-height-relative:page;" fillcolor="#C3A680" filled="t" stroked="f" coordsize="21600,21600" o:gfxdata="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e4imdkAAAAMAQAADwAAAAAAAAABACAAAAAiAAAAZHJzL2Rvd25y&#10;ZXYueG1sUEsBAhQAFAAAAAgAh07iQGNlFmE2AgAAQwQAAA4AAAAAAAAAAQAgAAAAKAEAAGRycy9l&#10;Mm9Eb2MueG1sUEsFBgAAAAAGAAYAWQEAANA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ascii="Times New Roman" w:eastAsia="Times New Roman"/>
                          <w:spacing w:val="-28"/>
                          <w:position w:val="2"/>
                          <w:sz w:val="28"/>
                          <w:shd w:val="clear" w:color="auto" w:fill="C3A680"/>
                        </w:rPr>
                        <w:t xml:space="preserve"> </w:t>
                      </w:r>
                      <w:r>
                        <w:rPr>
                          <w:rFonts w:hint="eastAsia" w:ascii="微软雅黑" w:eastAsia="微软雅黑"/>
                          <w:b/>
                          <w:position w:val="2"/>
                          <w:sz w:val="28"/>
                          <w:shd w:val="clear" w:color="auto" w:fill="C3A680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3394710</wp:posOffset>
                </wp:positionH>
                <wp:positionV relativeFrom="paragraph">
                  <wp:posOffset>1342390</wp:posOffset>
                </wp:positionV>
                <wp:extent cx="2999740" cy="183832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反作弊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  <w:t>主要开发              2014.06-至今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136" w:leftChars="0" w:right="475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系统介绍：魔戒是一个处罚卖家作弊的平台，举报供运营同学处理举报的工具，白名单提供存储和查询商品、卖家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136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、类目白名单的服务。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136" w:lef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主要工作：负责魔戒、举报和白名单的日常维护和开发。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3pt;margin-top:105.7pt;height:144.75pt;width:236.2pt;z-index:251681792;mso-width-relative:page;mso-height-relative:page;" filled="f" stroked="f" coordsize="21600,21600" o:gfxdata="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ck6OtwAAAALAQAADwAAAAAAAAABACAAAAAiAAAAZHJzL2Rvd25yZXYueG1sUEsBAhQAFAAAAAgA&#10;h07iQDwhItEhAgAAGw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反作弊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  <w:t>主要开发              2014.06-至今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136" w:leftChars="0" w:right="475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系统介绍：魔戒是一个处罚卖家作弊的平台，举报供运营同学处理举报的工具，白名单提供存储和查询商品、卖家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136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、类目白名单的服务。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ind w:left="136" w:lef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主要工作：负责魔戒、举报和白名单的日常维护和开发。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3392805</wp:posOffset>
                </wp:positionH>
                <wp:positionV relativeFrom="paragraph">
                  <wp:posOffset>3337560</wp:posOffset>
                </wp:positionV>
                <wp:extent cx="2865755" cy="0"/>
                <wp:effectExtent l="0" t="0" r="0" b="0"/>
                <wp:wrapNone/>
                <wp:docPr id="18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755" cy="0"/>
                        </a:xfrm>
                        <a:prstGeom prst="line">
                          <a:avLst/>
                        </a:prstGeom>
                        <a:ln w="9004" cap="flat" cmpd="sng">
                          <a:solidFill>
                            <a:srgbClr val="67717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" o:spid="_x0000_s1026" o:spt="20" style="position:absolute;left:0pt;margin-left:267.15pt;margin-top:262.8pt;height:0pt;width:225.65pt;z-index:-251628544;mso-width-relative:page;mso-height-relative:page;" filled="f" stroked="t" coordsize="21600,21600" o:gfxdata="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q7LuR2AAAAAsBAAAPAAAAAAAAAAEAIAAA&#10;ACIAAABkcnMvZG93bnJldi54bWxQSwECFAAUAAAACACHTuJAgfzpX9MBAACOAwAADgAAAAAAAAAB&#10;ACAAAAAnAQAAZHJzL2Uyb0RvYy54bWxQSwUGAAAAAAYABgBZAQAAbAUAAAAA&#10;">
                <v:fill on="f" focussize="0,0"/>
                <v:stroke weight="0.708976377952756pt" color="#67717B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  <w:lang w:eastAsia="zh-C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861060</wp:posOffset>
                </wp:positionV>
                <wp:extent cx="7597775" cy="8100060"/>
                <wp:effectExtent l="0" t="0" r="3175" b="15240"/>
                <wp:wrapNone/>
                <wp:docPr id="2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7775" cy="810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-91.5pt;margin-top:67.8pt;height:637.8pt;width:598.25pt;z-index:-251654144;mso-width-relative:page;mso-height-relative:page;" fillcolor="#FFFFFF" filled="t" stroked="f" coordsize="21600,21600" o:gfxdata="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Ia0KUbaAAAADgEAAA8AAAAA&#10;AAAAAQAgAAAAIgAAAGRycy9kb3ducmV2LnhtbFBLAQIUABQAAAAIAIdO4kB4wOVxoAEAABsDAAAO&#10;AAAAAAAAAAEAIAAAACkBAABkcnMvZTJvRG9jLnhtbFBLBQYAAAAABgAGAFkBAAA7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3399790</wp:posOffset>
                </wp:positionV>
                <wp:extent cx="2819400" cy="136144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361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eastAsia="微软雅黑"/>
                                <w:b/>
                                <w:sz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sz w:val="24"/>
                                <w:lang w:eastAsia="zh-CN"/>
                              </w:rPr>
                              <w:t>淘宝主搜索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  <w:t>业务端开发             2015.04-至今</w:t>
                            </w:r>
                          </w:p>
                          <w:p>
                            <w:pPr>
                              <w:pStyle w:val="5"/>
                              <w:spacing w:before="9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搜索支撑阿里集团的搜索服务；</w:t>
                            </w:r>
                          </w:p>
                          <w:p>
                            <w:pPr>
                              <w:pStyle w:val="5"/>
                              <w:spacing w:before="39" w:line="271" w:lineRule="auto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作为PM负责产品搜和主搜的java迁移；主搜日常需求的开发和维护。</w:t>
                            </w:r>
                          </w:p>
                          <w:p>
                            <w:pPr>
                              <w:pStyle w:val="5"/>
                              <w:spacing w:line="264" w:lineRule="exact"/>
                              <w:rPr>
                                <w:color w:val="C3A680"/>
                                <w:spacing w:val="-12"/>
                                <w:lang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eastAsia="微软雅黑"/>
                                <w:b/>
                                <w:sz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7pt;margin-top:267.7pt;height:107.2pt;width:222pt;z-index:251683840;mso-width-relative:page;mso-height-relative:page;" filled="f" stroked="f" coordsize="21600,21600" o:gfxdata="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q&#10;VKUV3QAAAAsBAAAPAAAAAAAAAAEAIAAAACIAAABkcnMvZG93bnJldi54bWxQSwECFAAUAAAACACH&#10;TuJAZ4VBAx8CAAAb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eastAsia="微软雅黑"/>
                          <w:b/>
                          <w:sz w:val="24"/>
                          <w:lang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sz w:val="24"/>
                          <w:lang w:eastAsia="zh-CN"/>
                        </w:rPr>
                        <w:t>淘宝主搜索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  <w:t>业务端开发             2015.04-至今</w:t>
                      </w:r>
                    </w:p>
                    <w:p>
                      <w:pPr>
                        <w:pStyle w:val="5"/>
                        <w:spacing w:before="9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搜索支撑阿里集团的搜索服务；</w:t>
                      </w:r>
                    </w:p>
                    <w:p>
                      <w:pPr>
                        <w:pStyle w:val="5"/>
                        <w:spacing w:before="39" w:line="271" w:lineRule="auto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作为PM负责产品搜和主搜的java迁移；主搜日常需求的开发和维护。</w:t>
                      </w:r>
                    </w:p>
                    <w:p>
                      <w:pPr>
                        <w:pStyle w:val="5"/>
                        <w:spacing w:line="264" w:lineRule="exact"/>
                        <w:rPr>
                          <w:color w:val="C3A680"/>
                          <w:spacing w:val="-12"/>
                          <w:lang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eastAsia="微软雅黑"/>
                          <w:b/>
                          <w:sz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-605790</wp:posOffset>
                </wp:positionH>
                <wp:positionV relativeFrom="paragraph">
                  <wp:posOffset>4828540</wp:posOffset>
                </wp:positionV>
                <wp:extent cx="2819400" cy="14001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5"/>
                              <w:spacing w:line="264" w:lineRule="exact"/>
                              <w:rPr>
                                <w:rFonts w:hint="eastAsia" w:ascii="微软雅黑" w:eastAsia="微软雅黑" w:hAnsiTheme="minorHAnsi" w:cstheme="minorBidi"/>
                                <w:b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eastAsia="微软雅黑" w:hAnsiTheme="minorHAnsi" w:cstheme="minorBidi"/>
                                <w:b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  <w:t>奈森设计航空公司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  <w:t>wrapper开发         2013.06-2013.09</w:t>
                            </w:r>
                          </w:p>
                          <w:p>
                            <w:pPr>
                              <w:pStyle w:val="5"/>
                              <w:spacing w:before="99"/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负责机票事业部航班信息的抓取工作；</w:t>
                            </w:r>
                          </w:p>
                          <w:p>
                            <w:pPr>
                              <w:pStyle w:val="5"/>
                              <w:spacing w:before="99"/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  <w:t>主要参与开发抓取不同航空公司航班信息的wrapper，将抓回的数据解析成约定的格式，供机票查询结果使用。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color w:val="C3A680"/>
                                <w:spacing w:val="-13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64" w:lineRule="exact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rPr>
                                <w:rFonts w:hint="eastAsia" w:ascii="微软雅黑" w:eastAsia="微软雅黑"/>
                                <w:b/>
                                <w:sz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7pt;margin-top:380.2pt;height:110.25pt;width:222pt;z-index:251686912;mso-width-relative:page;mso-height-relative:page;" filled="f" stroked="f" coordsize="21600,21600" o:gfxdata="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g&#10;qnmD3QAAAAsBAAAPAAAAAAAAAAEAIAAAACIAAABkcnMvZG93bnJldi54bWxQSwECFAAUAAAACACH&#10;TuJA9tECWR8CAAAb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line="264" w:lineRule="exact"/>
                        <w:rPr>
                          <w:rFonts w:hint="eastAsia" w:ascii="微软雅黑" w:eastAsia="微软雅黑" w:hAnsiTheme="minorHAnsi" w:cstheme="minorBidi"/>
                          <w:b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eastAsia="微软雅黑" w:hAnsiTheme="minorHAnsi" w:cstheme="minorBidi"/>
                          <w:b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w:t>奈森设计航空公司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  <w:t>wrapper开发         2013.06-2013.09</w:t>
                      </w:r>
                    </w:p>
                    <w:p>
                      <w:pPr>
                        <w:pStyle w:val="5"/>
                        <w:spacing w:before="99"/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负责机票事业部航班信息的抓取工作；</w:t>
                      </w:r>
                    </w:p>
                    <w:p>
                      <w:pPr>
                        <w:pStyle w:val="5"/>
                        <w:spacing w:before="99"/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w:t>主要参与开发抓取不同航空公司航班信息的wrapper，将抓回的数据解析成约定的格式，供机票查询结果使用。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color w:val="C3A680"/>
                          <w:spacing w:val="-13"/>
                          <w:lang w:eastAsia="zh-CN"/>
                        </w:rPr>
                      </w:pPr>
                    </w:p>
                    <w:p>
                      <w:pPr>
                        <w:pStyle w:val="5"/>
                        <w:spacing w:line="264" w:lineRule="exact"/>
                        <w:rPr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</w:t>
                      </w:r>
                    </w:p>
                    <w:p>
                      <w:pPr>
                        <w:rPr>
                          <w:rFonts w:hint="eastAsia" w:ascii="微软雅黑" w:eastAsia="微软雅黑"/>
                          <w:b/>
                          <w:sz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-607695</wp:posOffset>
                </wp:positionH>
                <wp:positionV relativeFrom="paragraph">
                  <wp:posOffset>4737735</wp:posOffset>
                </wp:positionV>
                <wp:extent cx="2865755" cy="0"/>
                <wp:effectExtent l="0" t="0" r="0" b="0"/>
                <wp:wrapNone/>
                <wp:docPr id="16" name="直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0"/>
                        </a:xfrm>
                        <a:prstGeom prst="line">
                          <a:avLst/>
                        </a:prstGeom>
                        <a:ln w="9004" cap="flat" cmpd="sng">
                          <a:solidFill>
                            <a:srgbClr val="67717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9" o:spid="_x0000_s1026" o:spt="20" style="position:absolute;left:0pt;margin-left:-47.85pt;margin-top:373.05pt;height:0pt;width:225.65pt;z-index:-251630592;mso-width-relative:page;mso-height-relative:page;" filled="f" stroked="t" coordsize="21600,21600" o:gfxdata="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PB+qitkAAAALAQAADwAAAAAAAAABACAA&#10;AAAiAAAAZHJzL2Rvd25yZXYueG1sUEsBAhQAFAAAAAgAh07iQGaPdxjTAQAAjgMAAA4AAAAAAAAA&#10;AQAgAAAAKAEAAGRycy9lMm9Eb2MueG1sUEsFBgAAAAAGAAYAWQEAAG0FAAAAAA==&#10;">
                <v:fill on="f" focussize="0,0"/>
                <v:stroke weight="0.708976377952756pt" color="#67717B" joinstyle="round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-598170</wp:posOffset>
                </wp:positionH>
                <wp:positionV relativeFrom="paragraph">
                  <wp:posOffset>3348355</wp:posOffset>
                </wp:positionV>
                <wp:extent cx="2865755" cy="0"/>
                <wp:effectExtent l="0" t="0" r="0" b="0"/>
                <wp:wrapNone/>
                <wp:docPr id="13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0"/>
                        </a:xfrm>
                        <a:prstGeom prst="line">
                          <a:avLst/>
                        </a:prstGeom>
                        <a:ln w="8992" cap="flat" cmpd="sng">
                          <a:solidFill>
                            <a:srgbClr val="67717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-47.1pt;margin-top:263.65pt;height:0pt;width:225.65pt;z-index:-251633664;mso-width-relative:page;mso-height-relative:page;" filled="f" stroked="t" coordsize="21600,21600" o:gfxdata="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16H4HNkAAAALAQAADwAAAAAAAAABACAA&#10;AAAiAAAAZHJzL2Rvd25yZXYueG1sUEsBAhQAFAAAAAgAh07iQFjJLX/TAQAAjgMAAA4AAAAAAAAA&#10;AQAgAAAAKAEAAGRycy9lMm9Eb2MueG1sUEsFBgAAAAAGAAYAWQEAAG0FAAAAAA==&#10;">
                <v:fill on="f" focussize="0,0"/>
                <v:stroke weight="0.708031496062992pt" color="#67717B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-405765</wp:posOffset>
                </wp:positionH>
                <wp:positionV relativeFrom="paragraph">
                  <wp:posOffset>1428115</wp:posOffset>
                </wp:positionV>
                <wp:extent cx="2819400" cy="185674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3910" y="2418715"/>
                          <a:ext cx="2819400" cy="185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 xml:space="preserve">阿里巴巴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搜索事业部</w:t>
                            </w:r>
                          </w:p>
                          <w:p>
                            <w:pPr>
                              <w:pStyle w:val="5"/>
                              <w:spacing w:line="310" w:lineRule="exact"/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color w:val="C3A680"/>
                                <w:lang w:val="en-US" w:eastAsia="zh-CN"/>
                              </w:rPr>
                              <w:t>研发工程师    2014.06-至今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t>2014.06-至今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t>负责公司内部业务系统的设计及改进，参与公司网上商城系统产品功能设计及实施工作。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t>负责客户调研、客户需求分析、方案写作等工作， 参与公司多个大型电子商务项目的策划工作。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担任大商集团网上商城一期建设项目经理。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95pt;margin-top:112.45pt;height:146.2pt;width:222pt;z-index:251680768;mso-width-relative:page;mso-height-relative:page;" filled="f" stroked="f" coordsize="21600,21600" o:gfxdata="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a+WUK3AAAAAsBAAAPAAAAAAAAAAEAIAAAACIAAABkcnMvZG93bnJldi54bWxQSwECFAAU&#10;AAAACACHTuJADrb9CpgCAAAO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 xml:space="preserve">阿里巴巴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搜索事业部</w:t>
                      </w:r>
                    </w:p>
                    <w:p>
                      <w:pPr>
                        <w:pStyle w:val="5"/>
                        <w:spacing w:line="310" w:lineRule="exact"/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</w:pPr>
                      <w:r>
                        <w:rPr>
                          <w:rFonts w:hint="eastAsia" w:ascii="微软雅黑" w:eastAsia="微软雅黑"/>
                          <w:color w:val="C3A680"/>
                          <w:lang w:val="en-US" w:eastAsia="zh-CN"/>
                        </w:rPr>
                        <w:t>研发工程师    2014.06-至今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t>2014.06-至今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t>负责公司内部业务系统的设计及改进，参与公司网上商城系统产品功能设计及实施工作。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t>负责客户调研、客户需求分析、方案写作等工作， 参与公司多个大型电子商务项目的策划工作。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担任大商集团网上商城一期建设项目经理。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1068705</wp:posOffset>
                </wp:positionV>
                <wp:extent cx="1343660" cy="29527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66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2" w:line="300" w:lineRule="exact"/>
                              <w:ind w:left="147" w:leftChars="0" w:right="-17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 w:ascii="微软雅黑" w:eastAsia="微软雅黑"/>
                                <w:b/>
                                <w:sz w:val="28"/>
                              </w:rPr>
                              <w:t>项目经历</w:t>
                            </w:r>
                            <w:r>
                              <w:br w:type="column"/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8pt;margin-top:84.15pt;height:23.25pt;width:105.8pt;z-index:251679744;mso-width-relative:page;mso-height-relative:page;" filled="f" stroked="f" coordsize="21600,21600" o:gfxdata="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17&#10;JmzcAAAACwEAAA8AAAAAAAAAAQAgAAAAIgAAAGRycy9kb3ducmV2LnhtbFBLAQIUABQAAAAIAIdO&#10;4kCXVkZV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2" w:line="300" w:lineRule="exact"/>
                        <w:ind w:left="147" w:leftChars="0" w:right="-17" w:rightChars="0" w:firstLine="0" w:firstLineChars="0"/>
                        <w:jc w:val="both"/>
                        <w:textAlignment w:val="auto"/>
                        <w:outlineLvl w:val="9"/>
                        <w:rPr>
                          <w:sz w:val="28"/>
                        </w:rPr>
                      </w:pPr>
                      <w:r>
                        <w:rPr>
                          <w:rFonts w:hint="eastAsia" w:ascii="微软雅黑" w:eastAsia="微软雅黑"/>
                          <w:b/>
                          <w:sz w:val="28"/>
                        </w:rPr>
                        <w:t>项目经历</w:t>
                      </w:r>
                      <w:r>
                        <w:br w:type="column"/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-424815</wp:posOffset>
                </wp:positionH>
                <wp:positionV relativeFrom="paragraph">
                  <wp:posOffset>1087755</wp:posOffset>
                </wp:positionV>
                <wp:extent cx="1343660" cy="2857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66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90" w:lineRule="exact"/>
                              <w:ind w:left="357" w:leftChars="0" w:right="0" w:rightChars="0" w:firstLine="0" w:firstLineChars="0"/>
                              <w:jc w:val="both"/>
                              <w:textAlignment w:val="auto"/>
                              <w:outlineLvl w:val="0"/>
                            </w:pPr>
                            <w:r>
                              <w:t>实践经历</w:t>
                            </w:r>
                          </w:p>
                          <w:p>
                            <w:pPr>
                              <w:spacing w:before="32"/>
                              <w:ind w:left="146" w:right="-17"/>
                              <w:rPr>
                                <w:sz w:val="28"/>
                              </w:rPr>
                            </w:pPr>
                            <w:r>
                              <w:br w:type="column"/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45pt;margin-top:85.65pt;height:22.5pt;width:105.8pt;z-index:251678720;mso-width-relative:page;mso-height-relative:page;" filled="f" stroked="f" coordsize="21600,21600" o:gfxdata="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/gI4p&#10;3AAAAAsBAAAPAAAAAAAAAAEAIAAAACIAAABkcnMvZG93bnJldi54bWxQSwECFAAUAAAACACHTuJA&#10;sXUjqx0CAAAY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90" w:lineRule="exact"/>
                        <w:ind w:left="357" w:leftChars="0" w:right="0" w:rightChars="0" w:firstLine="0" w:firstLineChars="0"/>
                        <w:jc w:val="both"/>
                        <w:textAlignment w:val="auto"/>
                        <w:outlineLvl w:val="0"/>
                      </w:pPr>
                      <w:r>
                        <w:t>实践经历</w:t>
                      </w:r>
                    </w:p>
                    <w:p>
                      <w:pPr>
                        <w:spacing w:before="32"/>
                        <w:ind w:left="146" w:right="-17"/>
                        <w:rPr>
                          <w:sz w:val="28"/>
                        </w:rPr>
                      </w:pPr>
                      <w:r>
                        <w:br w:type="column"/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17"/>
          <w:lang w:eastAsia="zh-C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-735330</wp:posOffset>
            </wp:positionH>
            <wp:positionV relativeFrom="paragraph">
              <wp:posOffset>1049655</wp:posOffset>
            </wp:positionV>
            <wp:extent cx="276225" cy="328930"/>
            <wp:effectExtent l="0" t="0" r="9525" b="1397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1080770</wp:posOffset>
                </wp:positionV>
                <wp:extent cx="6364605" cy="288290"/>
                <wp:effectExtent l="0" t="0" r="17145" b="16510"/>
                <wp:wrapNone/>
                <wp:docPr id="7" name="自选图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605" cy="288290"/>
                        </a:xfrm>
                        <a:custGeom>
                          <a:avLst/>
                          <a:gdLst>
                            <a:gd name="A1" fmla="val 0"/>
                          </a:gdLst>
                          <a:ahLst/>
                          <a:cxnLst/>
                          <a:pathLst>
                            <a:path w="10023" h="454">
                              <a:moveTo>
                                <a:pt x="3257" y="454"/>
                              </a:moveTo>
                              <a:lnTo>
                                <a:pt x="3250" y="443"/>
                              </a:lnTo>
                              <a:lnTo>
                                <a:pt x="3232" y="409"/>
                              </a:lnTo>
                              <a:lnTo>
                                <a:pt x="3204" y="354"/>
                              </a:lnTo>
                              <a:lnTo>
                                <a:pt x="3167" y="278"/>
                              </a:lnTo>
                              <a:lnTo>
                                <a:pt x="3137" y="208"/>
                              </a:lnTo>
                              <a:lnTo>
                                <a:pt x="3119" y="155"/>
                              </a:lnTo>
                              <a:lnTo>
                                <a:pt x="3108" y="95"/>
                              </a:lnTo>
                              <a:lnTo>
                                <a:pt x="3097" y="0"/>
                              </a:lnTo>
                              <a:lnTo>
                                <a:pt x="0" y="0"/>
                              </a:lnTo>
                              <a:lnTo>
                                <a:pt x="0" y="454"/>
                              </a:lnTo>
                              <a:lnTo>
                                <a:pt x="3257" y="454"/>
                              </a:lnTo>
                              <a:moveTo>
                                <a:pt x="10022" y="0"/>
                              </a:moveTo>
                              <a:lnTo>
                                <a:pt x="6905" y="0"/>
                              </a:lnTo>
                              <a:lnTo>
                                <a:pt x="6894" y="95"/>
                              </a:lnTo>
                              <a:lnTo>
                                <a:pt x="6883" y="155"/>
                              </a:lnTo>
                              <a:lnTo>
                                <a:pt x="6865" y="208"/>
                              </a:lnTo>
                              <a:lnTo>
                                <a:pt x="6835" y="278"/>
                              </a:lnTo>
                              <a:lnTo>
                                <a:pt x="6799" y="354"/>
                              </a:lnTo>
                              <a:lnTo>
                                <a:pt x="6770" y="409"/>
                              </a:lnTo>
                              <a:lnTo>
                                <a:pt x="6752" y="443"/>
                              </a:lnTo>
                              <a:lnTo>
                                <a:pt x="6745" y="454"/>
                              </a:lnTo>
                              <a:lnTo>
                                <a:pt x="10022" y="454"/>
                              </a:lnTo>
                              <a:lnTo>
                                <a:pt x="10022" y="0"/>
                              </a:lnTo>
                            </a:path>
                          </a:pathLst>
                        </a:custGeom>
                        <a:solidFill>
                          <a:srgbClr val="C3A680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6" o:spid="_x0000_s1026" o:spt="100" style="position:absolute;left:0pt;margin-left:-33.6pt;margin-top:85.1pt;height:22.7pt;width:501.15pt;z-index:-251639808;mso-width-relative:page;mso-height-relative:page;" fillcolor="#C3A680" filled="t" stroked="f" coordsize="10023,454" o:gfxdata="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AJxw0R2gAAAAsBAAAPAAAAAAAAAAEAIAAAACIA&#10;AABkcnMvZG93bnJldi54bWxQSwECFAAUAAAACACHTuJA/scPH7ICAABlBwAADgAAAAAAAAABACAA&#10;AAApAQAAZHJzL2Uyb0RvYy54bWxQSwUGAAAAAAYABgBZAQAATQYAAAAA&#10;" path="m3257,454l3250,443,3232,409,3204,354,3167,278,3137,208,3119,155,3108,95,3097,0,0,0,0,454,3257,454m10022,0l6905,0,6894,95,6883,155,6865,208,6835,278,6799,354,6770,409,6752,443,6745,454,10022,454,10022,0e">
                <v:path o:connecttype="segments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-226695</wp:posOffset>
                </wp:positionV>
                <wp:extent cx="1914525" cy="35306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color w:val="FFFFFF"/>
                                <w:sz w:val="24"/>
                                <w:lang w:eastAsia="zh-CN"/>
                              </w:rPr>
                              <w:t>求职意向：影视后期制作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8pt;margin-top:-17.85pt;height:27.8pt;width:150.75pt;z-index:251675648;mso-width-relative:page;mso-height-relative:page;" filled="f" stroked="f" coordsize="21600,21600" o:gfxdata="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BAxD/c&#10;AAAACgEAAA8AAAAAAAAAAQAgAAAAIgAAAGRycy9kb3ducmV2LnhtbFBLAQIUABQAAAAIAIdO4kAb&#10;RiOYHAIAABgEAAAOAAAAAAAAAAEAIAAAACs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color w:val="FFFFFF"/>
                          <w:sz w:val="24"/>
                          <w:lang w:eastAsia="zh-CN"/>
                        </w:rPr>
                        <w:t>求职意向：影视后期制作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FFFF"/>
          <w:position w:val="-11"/>
          <w:sz w:val="64"/>
          <w:lang w:eastAsia="zh-CN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1537335</wp:posOffset>
            </wp:positionH>
            <wp:positionV relativeFrom="paragraph">
              <wp:posOffset>-400685</wp:posOffset>
            </wp:positionV>
            <wp:extent cx="2555240" cy="2478405"/>
            <wp:effectExtent l="0" t="0" r="0" b="17145"/>
            <wp:wrapNone/>
            <wp:docPr id="4" name="图片 5" descr="C:\Users\Administrator\Desktop\奈森\头像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C:\Users\Administrator\Desktop\奈森\头像\图片1.png图片1"/>
                    <pic:cNvPicPr>
                      <a:picLocks noChangeAspect="1"/>
                    </pic:cNvPicPr>
                  </pic:nvPicPr>
                  <pic:blipFill>
                    <a:blip r:embed="rId23"/>
                    <a:srcRect l="1537" r="-4611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6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-310515</wp:posOffset>
                </wp:positionH>
                <wp:positionV relativeFrom="paragraph">
                  <wp:posOffset>-312420</wp:posOffset>
                </wp:positionV>
                <wp:extent cx="1914525" cy="5143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0085" y="535305"/>
                          <a:ext cx="191452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2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/>
                                <w:color w:val="FFFFFF"/>
                                <w:position w:val="-11"/>
                                <w:sz w:val="64"/>
                                <w:lang w:eastAsia="zh-CN"/>
                              </w:rPr>
                              <w:t>奈森设计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.45pt;margin-top:-24.6pt;height:40.5pt;width:150.75pt;z-index:251673600;mso-width-relative:page;mso-height-relative:page;" filled="f" stroked="f" coordsize="21600,21600" o:gfxdata="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Cd4rk3&#10;2gAAAAoBAAAPAAAAAAAAAAEAIAAAACIAAABkcnMvZG93bnJldi54bWxQSwECFAAUAAAACACHTuJA&#10;XL1NjpECAAAKBQAADgAAAAAAAAABACAAAAApAQAAZHJzL2Uyb0RvYy54bWxQSwUGAAAAAAYABgBZ&#10;AQAALA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20" w:lineRule="exact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hint="eastAsia"/>
                          <w:color w:val="FFFFFF"/>
                          <w:position w:val="-11"/>
                          <w:sz w:val="64"/>
                          <w:lang w:eastAsia="zh-CN"/>
                        </w:rPr>
                        <w:t>奈森设计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FFFF"/>
          <w:position w:val="-11"/>
          <w:sz w:val="64"/>
          <w:lang w:eastAsia="zh-C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-644525</wp:posOffset>
                </wp:positionV>
                <wp:extent cx="2957195" cy="2946400"/>
                <wp:effectExtent l="0" t="0" r="14605" b="6350"/>
                <wp:wrapNone/>
                <wp:docPr id="3" name="自选图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195" cy="2946400"/>
                        </a:xfrm>
                        <a:custGeom>
                          <a:avLst/>
                          <a:gdLst>
                            <a:gd name="A1" fmla="val 0"/>
                          </a:gdLst>
                          <a:ahLst/>
                          <a:cxnLst/>
                          <a:pathLst>
                            <a:path w="4657" h="4640">
                              <a:moveTo>
                                <a:pt x="2339" y="4600"/>
                              </a:moveTo>
                              <a:lnTo>
                                <a:pt x="2310" y="4600"/>
                              </a:lnTo>
                              <a:lnTo>
                                <a:pt x="2324" y="4640"/>
                              </a:lnTo>
                              <a:lnTo>
                                <a:pt x="2339" y="4600"/>
                              </a:lnTo>
                              <a:close/>
                              <a:moveTo>
                                <a:pt x="101" y="2320"/>
                              </a:moveTo>
                              <a:lnTo>
                                <a:pt x="0" y="2320"/>
                              </a:lnTo>
                              <a:lnTo>
                                <a:pt x="48" y="2340"/>
                              </a:lnTo>
                              <a:lnTo>
                                <a:pt x="61" y="2340"/>
                              </a:lnTo>
                              <a:lnTo>
                                <a:pt x="99" y="2360"/>
                              </a:lnTo>
                              <a:lnTo>
                                <a:pt x="156" y="2380"/>
                              </a:lnTo>
                              <a:lnTo>
                                <a:pt x="230" y="2400"/>
                              </a:lnTo>
                              <a:lnTo>
                                <a:pt x="301" y="2440"/>
                              </a:lnTo>
                              <a:lnTo>
                                <a:pt x="368" y="2480"/>
                              </a:lnTo>
                              <a:lnTo>
                                <a:pt x="429" y="2540"/>
                              </a:lnTo>
                              <a:lnTo>
                                <a:pt x="483" y="2600"/>
                              </a:lnTo>
                              <a:lnTo>
                                <a:pt x="530" y="2680"/>
                              </a:lnTo>
                              <a:lnTo>
                                <a:pt x="569" y="2740"/>
                              </a:lnTo>
                              <a:lnTo>
                                <a:pt x="600" y="2820"/>
                              </a:lnTo>
                              <a:lnTo>
                                <a:pt x="623" y="2900"/>
                              </a:lnTo>
                              <a:lnTo>
                                <a:pt x="641" y="2960"/>
                              </a:lnTo>
                              <a:lnTo>
                                <a:pt x="656" y="3040"/>
                              </a:lnTo>
                              <a:lnTo>
                                <a:pt x="671" y="3100"/>
                              </a:lnTo>
                              <a:lnTo>
                                <a:pt x="689" y="3180"/>
                              </a:lnTo>
                              <a:lnTo>
                                <a:pt x="712" y="3240"/>
                              </a:lnTo>
                              <a:lnTo>
                                <a:pt x="743" y="3300"/>
                              </a:lnTo>
                              <a:lnTo>
                                <a:pt x="785" y="3360"/>
                              </a:lnTo>
                              <a:lnTo>
                                <a:pt x="842" y="3420"/>
                              </a:lnTo>
                              <a:lnTo>
                                <a:pt x="904" y="3460"/>
                              </a:lnTo>
                              <a:lnTo>
                                <a:pt x="968" y="3500"/>
                              </a:lnTo>
                              <a:lnTo>
                                <a:pt x="1153" y="3500"/>
                              </a:lnTo>
                              <a:lnTo>
                                <a:pt x="1149" y="3540"/>
                              </a:lnTo>
                              <a:lnTo>
                                <a:pt x="1149" y="3600"/>
                              </a:lnTo>
                              <a:lnTo>
                                <a:pt x="1159" y="3660"/>
                              </a:lnTo>
                              <a:lnTo>
                                <a:pt x="1182" y="3740"/>
                              </a:lnTo>
                              <a:lnTo>
                                <a:pt x="1224" y="3800"/>
                              </a:lnTo>
                              <a:lnTo>
                                <a:pt x="1288" y="3880"/>
                              </a:lnTo>
                              <a:lnTo>
                                <a:pt x="1352" y="3920"/>
                              </a:lnTo>
                              <a:lnTo>
                                <a:pt x="1484" y="3960"/>
                              </a:lnTo>
                              <a:lnTo>
                                <a:pt x="1758" y="4040"/>
                              </a:lnTo>
                              <a:lnTo>
                                <a:pt x="1832" y="4060"/>
                              </a:lnTo>
                              <a:lnTo>
                                <a:pt x="1909" y="4080"/>
                              </a:lnTo>
                              <a:lnTo>
                                <a:pt x="1984" y="4120"/>
                              </a:lnTo>
                              <a:lnTo>
                                <a:pt x="2053" y="4180"/>
                              </a:lnTo>
                              <a:lnTo>
                                <a:pt x="2114" y="4220"/>
                              </a:lnTo>
                              <a:lnTo>
                                <a:pt x="2168" y="4280"/>
                              </a:lnTo>
                              <a:lnTo>
                                <a:pt x="2212" y="4360"/>
                              </a:lnTo>
                              <a:lnTo>
                                <a:pt x="2246" y="4420"/>
                              </a:lnTo>
                              <a:lnTo>
                                <a:pt x="2273" y="4500"/>
                              </a:lnTo>
                              <a:lnTo>
                                <a:pt x="2293" y="4560"/>
                              </a:lnTo>
                              <a:lnTo>
                                <a:pt x="2305" y="4600"/>
                              </a:lnTo>
                              <a:lnTo>
                                <a:pt x="2343" y="4600"/>
                              </a:lnTo>
                              <a:lnTo>
                                <a:pt x="2356" y="4560"/>
                              </a:lnTo>
                              <a:lnTo>
                                <a:pt x="2324" y="4560"/>
                              </a:lnTo>
                              <a:lnTo>
                                <a:pt x="2315" y="4520"/>
                              </a:lnTo>
                              <a:lnTo>
                                <a:pt x="2303" y="4500"/>
                              </a:lnTo>
                              <a:lnTo>
                                <a:pt x="2290" y="4460"/>
                              </a:lnTo>
                              <a:lnTo>
                                <a:pt x="2274" y="4420"/>
                              </a:lnTo>
                              <a:lnTo>
                                <a:pt x="2244" y="4360"/>
                              </a:lnTo>
                              <a:lnTo>
                                <a:pt x="2206" y="4280"/>
                              </a:lnTo>
                              <a:lnTo>
                                <a:pt x="2161" y="4240"/>
                              </a:lnTo>
                              <a:lnTo>
                                <a:pt x="2110" y="4180"/>
                              </a:lnTo>
                              <a:lnTo>
                                <a:pt x="2052" y="4140"/>
                              </a:lnTo>
                              <a:lnTo>
                                <a:pt x="1989" y="4100"/>
                              </a:lnTo>
                              <a:lnTo>
                                <a:pt x="1921" y="4060"/>
                              </a:lnTo>
                              <a:lnTo>
                                <a:pt x="1841" y="4020"/>
                              </a:lnTo>
                              <a:lnTo>
                                <a:pt x="1766" y="4000"/>
                              </a:lnTo>
                              <a:lnTo>
                                <a:pt x="1694" y="3980"/>
                              </a:lnTo>
                              <a:lnTo>
                                <a:pt x="1626" y="3980"/>
                              </a:lnTo>
                              <a:lnTo>
                                <a:pt x="1541" y="3960"/>
                              </a:lnTo>
                              <a:lnTo>
                                <a:pt x="1460" y="3920"/>
                              </a:lnTo>
                              <a:lnTo>
                                <a:pt x="1382" y="3900"/>
                              </a:lnTo>
                              <a:lnTo>
                                <a:pt x="1306" y="3840"/>
                              </a:lnTo>
                              <a:lnTo>
                                <a:pt x="1238" y="3780"/>
                              </a:lnTo>
                              <a:lnTo>
                                <a:pt x="1199" y="3700"/>
                              </a:lnTo>
                              <a:lnTo>
                                <a:pt x="1181" y="3620"/>
                              </a:lnTo>
                              <a:lnTo>
                                <a:pt x="1178" y="3560"/>
                              </a:lnTo>
                              <a:lnTo>
                                <a:pt x="1182" y="3500"/>
                              </a:lnTo>
                              <a:lnTo>
                                <a:pt x="1186" y="3480"/>
                              </a:lnTo>
                              <a:lnTo>
                                <a:pt x="1020" y="3480"/>
                              </a:lnTo>
                              <a:lnTo>
                                <a:pt x="948" y="3460"/>
                              </a:lnTo>
                              <a:lnTo>
                                <a:pt x="875" y="3420"/>
                              </a:lnTo>
                              <a:lnTo>
                                <a:pt x="809" y="3340"/>
                              </a:lnTo>
                              <a:lnTo>
                                <a:pt x="761" y="3280"/>
                              </a:lnTo>
                              <a:lnTo>
                                <a:pt x="728" y="3200"/>
                              </a:lnTo>
                              <a:lnTo>
                                <a:pt x="704" y="3120"/>
                              </a:lnTo>
                              <a:lnTo>
                                <a:pt x="685" y="3020"/>
                              </a:lnTo>
                              <a:lnTo>
                                <a:pt x="670" y="2960"/>
                              </a:lnTo>
                              <a:lnTo>
                                <a:pt x="652" y="2880"/>
                              </a:lnTo>
                              <a:lnTo>
                                <a:pt x="597" y="2740"/>
                              </a:lnTo>
                              <a:lnTo>
                                <a:pt x="562" y="2660"/>
                              </a:lnTo>
                              <a:lnTo>
                                <a:pt x="521" y="2600"/>
                              </a:lnTo>
                              <a:lnTo>
                                <a:pt x="475" y="2540"/>
                              </a:lnTo>
                              <a:lnTo>
                                <a:pt x="423" y="2500"/>
                              </a:lnTo>
                              <a:lnTo>
                                <a:pt x="366" y="2440"/>
                              </a:lnTo>
                              <a:lnTo>
                                <a:pt x="305" y="2420"/>
                              </a:lnTo>
                              <a:lnTo>
                                <a:pt x="241" y="2380"/>
                              </a:lnTo>
                              <a:lnTo>
                                <a:pt x="199" y="2360"/>
                              </a:lnTo>
                              <a:lnTo>
                                <a:pt x="161" y="2360"/>
                              </a:lnTo>
                              <a:lnTo>
                                <a:pt x="129" y="2340"/>
                              </a:lnTo>
                              <a:lnTo>
                                <a:pt x="101" y="2320"/>
                              </a:lnTo>
                              <a:close/>
                              <a:moveTo>
                                <a:pt x="3017" y="4000"/>
                              </a:moveTo>
                              <a:lnTo>
                                <a:pt x="2886" y="4000"/>
                              </a:lnTo>
                              <a:lnTo>
                                <a:pt x="2818" y="4020"/>
                              </a:lnTo>
                              <a:lnTo>
                                <a:pt x="2745" y="4060"/>
                              </a:lnTo>
                              <a:lnTo>
                                <a:pt x="2665" y="4080"/>
                              </a:lnTo>
                              <a:lnTo>
                                <a:pt x="2595" y="4140"/>
                              </a:lnTo>
                              <a:lnTo>
                                <a:pt x="2533" y="4180"/>
                              </a:lnTo>
                              <a:lnTo>
                                <a:pt x="2481" y="4240"/>
                              </a:lnTo>
                              <a:lnTo>
                                <a:pt x="2437" y="4300"/>
                              </a:lnTo>
                              <a:lnTo>
                                <a:pt x="2403" y="4360"/>
                              </a:lnTo>
                              <a:lnTo>
                                <a:pt x="2377" y="4420"/>
                              </a:lnTo>
                              <a:lnTo>
                                <a:pt x="2361" y="4460"/>
                              </a:lnTo>
                              <a:lnTo>
                                <a:pt x="2346" y="4500"/>
                              </a:lnTo>
                              <a:lnTo>
                                <a:pt x="2334" y="4520"/>
                              </a:lnTo>
                              <a:lnTo>
                                <a:pt x="2324" y="4560"/>
                              </a:lnTo>
                              <a:lnTo>
                                <a:pt x="2356" y="4560"/>
                              </a:lnTo>
                              <a:lnTo>
                                <a:pt x="2405" y="4420"/>
                              </a:lnTo>
                              <a:lnTo>
                                <a:pt x="2434" y="4360"/>
                              </a:lnTo>
                              <a:lnTo>
                                <a:pt x="2475" y="4300"/>
                              </a:lnTo>
                              <a:lnTo>
                                <a:pt x="2528" y="4240"/>
                              </a:lnTo>
                              <a:lnTo>
                                <a:pt x="2592" y="4180"/>
                              </a:lnTo>
                              <a:lnTo>
                                <a:pt x="2668" y="4120"/>
                              </a:lnTo>
                              <a:lnTo>
                                <a:pt x="2755" y="4080"/>
                              </a:lnTo>
                              <a:lnTo>
                                <a:pt x="2827" y="4060"/>
                              </a:lnTo>
                              <a:lnTo>
                                <a:pt x="2894" y="4040"/>
                              </a:lnTo>
                              <a:lnTo>
                                <a:pt x="2958" y="4020"/>
                              </a:lnTo>
                              <a:lnTo>
                                <a:pt x="3017" y="4000"/>
                              </a:lnTo>
                              <a:close/>
                              <a:moveTo>
                                <a:pt x="3489" y="3460"/>
                              </a:moveTo>
                              <a:lnTo>
                                <a:pt x="3466" y="3460"/>
                              </a:lnTo>
                              <a:lnTo>
                                <a:pt x="3470" y="3480"/>
                              </a:lnTo>
                              <a:lnTo>
                                <a:pt x="3474" y="3500"/>
                              </a:lnTo>
                              <a:lnTo>
                                <a:pt x="3478" y="3560"/>
                              </a:lnTo>
                              <a:lnTo>
                                <a:pt x="3475" y="3620"/>
                              </a:lnTo>
                              <a:lnTo>
                                <a:pt x="3458" y="3700"/>
                              </a:lnTo>
                              <a:lnTo>
                                <a:pt x="3419" y="3780"/>
                              </a:lnTo>
                              <a:lnTo>
                                <a:pt x="3350" y="3840"/>
                              </a:lnTo>
                              <a:lnTo>
                                <a:pt x="3219" y="3920"/>
                              </a:lnTo>
                              <a:lnTo>
                                <a:pt x="3083" y="3960"/>
                              </a:lnTo>
                              <a:lnTo>
                                <a:pt x="3011" y="3980"/>
                              </a:lnTo>
                              <a:lnTo>
                                <a:pt x="2950" y="4000"/>
                              </a:lnTo>
                              <a:lnTo>
                                <a:pt x="3091" y="4000"/>
                              </a:lnTo>
                              <a:lnTo>
                                <a:pt x="3163" y="3980"/>
                              </a:lnTo>
                              <a:lnTo>
                                <a:pt x="3232" y="3940"/>
                              </a:lnTo>
                              <a:lnTo>
                                <a:pt x="3300" y="3920"/>
                              </a:lnTo>
                              <a:lnTo>
                                <a:pt x="3368" y="3880"/>
                              </a:lnTo>
                              <a:lnTo>
                                <a:pt x="3433" y="3800"/>
                              </a:lnTo>
                              <a:lnTo>
                                <a:pt x="3474" y="3740"/>
                              </a:lnTo>
                              <a:lnTo>
                                <a:pt x="3497" y="3660"/>
                              </a:lnTo>
                              <a:lnTo>
                                <a:pt x="3507" y="3600"/>
                              </a:lnTo>
                              <a:lnTo>
                                <a:pt x="3507" y="3540"/>
                              </a:lnTo>
                              <a:lnTo>
                                <a:pt x="3503" y="3500"/>
                              </a:lnTo>
                              <a:lnTo>
                                <a:pt x="3689" y="3500"/>
                              </a:lnTo>
                              <a:lnTo>
                                <a:pt x="3721" y="3480"/>
                              </a:lnTo>
                              <a:lnTo>
                                <a:pt x="3495" y="3480"/>
                              </a:lnTo>
                              <a:lnTo>
                                <a:pt x="3489" y="3460"/>
                              </a:lnTo>
                              <a:close/>
                              <a:moveTo>
                                <a:pt x="1191" y="3460"/>
                              </a:moveTo>
                              <a:lnTo>
                                <a:pt x="1168" y="3460"/>
                              </a:lnTo>
                              <a:lnTo>
                                <a:pt x="1161" y="3480"/>
                              </a:lnTo>
                              <a:lnTo>
                                <a:pt x="1186" y="3480"/>
                              </a:lnTo>
                              <a:lnTo>
                                <a:pt x="1191" y="3460"/>
                              </a:lnTo>
                              <a:close/>
                              <a:moveTo>
                                <a:pt x="4657" y="2320"/>
                              </a:moveTo>
                              <a:lnTo>
                                <a:pt x="4555" y="2320"/>
                              </a:lnTo>
                              <a:lnTo>
                                <a:pt x="4528" y="2340"/>
                              </a:lnTo>
                              <a:lnTo>
                                <a:pt x="4495" y="2360"/>
                              </a:lnTo>
                              <a:lnTo>
                                <a:pt x="4458" y="2360"/>
                              </a:lnTo>
                              <a:lnTo>
                                <a:pt x="4416" y="2380"/>
                              </a:lnTo>
                              <a:lnTo>
                                <a:pt x="4351" y="2420"/>
                              </a:lnTo>
                              <a:lnTo>
                                <a:pt x="4291" y="2440"/>
                              </a:lnTo>
                              <a:lnTo>
                                <a:pt x="4234" y="2500"/>
                              </a:lnTo>
                              <a:lnTo>
                                <a:pt x="4182" y="2540"/>
                              </a:lnTo>
                              <a:lnTo>
                                <a:pt x="4135" y="2600"/>
                              </a:lnTo>
                              <a:lnTo>
                                <a:pt x="4095" y="2660"/>
                              </a:lnTo>
                              <a:lnTo>
                                <a:pt x="4060" y="2740"/>
                              </a:lnTo>
                              <a:lnTo>
                                <a:pt x="4005" y="2880"/>
                              </a:lnTo>
                              <a:lnTo>
                                <a:pt x="3987" y="2960"/>
                              </a:lnTo>
                              <a:lnTo>
                                <a:pt x="3972" y="3020"/>
                              </a:lnTo>
                              <a:lnTo>
                                <a:pt x="3952" y="3120"/>
                              </a:lnTo>
                              <a:lnTo>
                                <a:pt x="3929" y="3200"/>
                              </a:lnTo>
                              <a:lnTo>
                                <a:pt x="3896" y="3280"/>
                              </a:lnTo>
                              <a:lnTo>
                                <a:pt x="3847" y="3340"/>
                              </a:lnTo>
                              <a:lnTo>
                                <a:pt x="3782" y="3420"/>
                              </a:lnTo>
                              <a:lnTo>
                                <a:pt x="3709" y="3460"/>
                              </a:lnTo>
                              <a:lnTo>
                                <a:pt x="3637" y="3480"/>
                              </a:lnTo>
                              <a:lnTo>
                                <a:pt x="3721" y="3480"/>
                              </a:lnTo>
                              <a:lnTo>
                                <a:pt x="3753" y="3460"/>
                              </a:lnTo>
                              <a:lnTo>
                                <a:pt x="3815" y="3420"/>
                              </a:lnTo>
                              <a:lnTo>
                                <a:pt x="3871" y="3360"/>
                              </a:lnTo>
                              <a:lnTo>
                                <a:pt x="3914" y="3300"/>
                              </a:lnTo>
                              <a:lnTo>
                                <a:pt x="3945" y="3240"/>
                              </a:lnTo>
                              <a:lnTo>
                                <a:pt x="3968" y="3180"/>
                              </a:lnTo>
                              <a:lnTo>
                                <a:pt x="3986" y="3100"/>
                              </a:lnTo>
                              <a:lnTo>
                                <a:pt x="4001" y="3040"/>
                              </a:lnTo>
                              <a:lnTo>
                                <a:pt x="4016" y="2960"/>
                              </a:lnTo>
                              <a:lnTo>
                                <a:pt x="4034" y="2900"/>
                              </a:lnTo>
                              <a:lnTo>
                                <a:pt x="4057" y="2820"/>
                              </a:lnTo>
                              <a:lnTo>
                                <a:pt x="4088" y="2740"/>
                              </a:lnTo>
                              <a:lnTo>
                                <a:pt x="4127" y="2680"/>
                              </a:lnTo>
                              <a:lnTo>
                                <a:pt x="4174" y="2600"/>
                              </a:lnTo>
                              <a:lnTo>
                                <a:pt x="4228" y="2540"/>
                              </a:lnTo>
                              <a:lnTo>
                                <a:pt x="4289" y="2480"/>
                              </a:lnTo>
                              <a:lnTo>
                                <a:pt x="4356" y="2440"/>
                              </a:lnTo>
                              <a:lnTo>
                                <a:pt x="4427" y="2400"/>
                              </a:lnTo>
                              <a:lnTo>
                                <a:pt x="4501" y="2380"/>
                              </a:lnTo>
                              <a:lnTo>
                                <a:pt x="4559" y="2360"/>
                              </a:lnTo>
                              <a:lnTo>
                                <a:pt x="4596" y="2340"/>
                              </a:lnTo>
                              <a:lnTo>
                                <a:pt x="4609" y="2340"/>
                              </a:lnTo>
                              <a:lnTo>
                                <a:pt x="4657" y="2320"/>
                              </a:lnTo>
                              <a:close/>
                              <a:moveTo>
                                <a:pt x="163" y="2300"/>
                              </a:moveTo>
                              <a:lnTo>
                                <a:pt x="69" y="2300"/>
                              </a:lnTo>
                              <a:lnTo>
                                <a:pt x="49" y="2320"/>
                              </a:lnTo>
                              <a:lnTo>
                                <a:pt x="130" y="2320"/>
                              </a:lnTo>
                              <a:lnTo>
                                <a:pt x="163" y="2300"/>
                              </a:lnTo>
                              <a:close/>
                              <a:moveTo>
                                <a:pt x="4591" y="2300"/>
                              </a:moveTo>
                              <a:lnTo>
                                <a:pt x="4494" y="2300"/>
                              </a:lnTo>
                              <a:lnTo>
                                <a:pt x="4527" y="2320"/>
                              </a:lnTo>
                              <a:lnTo>
                                <a:pt x="4608" y="2320"/>
                              </a:lnTo>
                              <a:lnTo>
                                <a:pt x="4591" y="2300"/>
                              </a:lnTo>
                              <a:close/>
                              <a:moveTo>
                                <a:pt x="2327" y="0"/>
                              </a:moveTo>
                              <a:lnTo>
                                <a:pt x="2312" y="40"/>
                              </a:lnTo>
                              <a:lnTo>
                                <a:pt x="2307" y="60"/>
                              </a:lnTo>
                              <a:lnTo>
                                <a:pt x="2294" y="100"/>
                              </a:lnTo>
                              <a:lnTo>
                                <a:pt x="2273" y="160"/>
                              </a:lnTo>
                              <a:lnTo>
                                <a:pt x="2246" y="220"/>
                              </a:lnTo>
                              <a:lnTo>
                                <a:pt x="2212" y="300"/>
                              </a:lnTo>
                              <a:lnTo>
                                <a:pt x="2168" y="360"/>
                              </a:lnTo>
                              <a:lnTo>
                                <a:pt x="2114" y="420"/>
                              </a:lnTo>
                              <a:lnTo>
                                <a:pt x="2053" y="480"/>
                              </a:lnTo>
                              <a:lnTo>
                                <a:pt x="1984" y="520"/>
                              </a:lnTo>
                              <a:lnTo>
                                <a:pt x="1909" y="560"/>
                              </a:lnTo>
                              <a:lnTo>
                                <a:pt x="1832" y="600"/>
                              </a:lnTo>
                              <a:lnTo>
                                <a:pt x="1758" y="620"/>
                              </a:lnTo>
                              <a:lnTo>
                                <a:pt x="1551" y="680"/>
                              </a:lnTo>
                              <a:lnTo>
                                <a:pt x="1484" y="680"/>
                              </a:lnTo>
                              <a:lnTo>
                                <a:pt x="1417" y="720"/>
                              </a:lnTo>
                              <a:lnTo>
                                <a:pt x="1352" y="740"/>
                              </a:lnTo>
                              <a:lnTo>
                                <a:pt x="1288" y="780"/>
                              </a:lnTo>
                              <a:lnTo>
                                <a:pt x="1223" y="840"/>
                              </a:lnTo>
                              <a:lnTo>
                                <a:pt x="1182" y="920"/>
                              </a:lnTo>
                              <a:lnTo>
                                <a:pt x="1158" y="980"/>
                              </a:lnTo>
                              <a:lnTo>
                                <a:pt x="1149" y="1060"/>
                              </a:lnTo>
                              <a:lnTo>
                                <a:pt x="1148" y="1120"/>
                              </a:lnTo>
                              <a:lnTo>
                                <a:pt x="1153" y="1160"/>
                              </a:lnTo>
                              <a:lnTo>
                                <a:pt x="968" y="1160"/>
                              </a:lnTo>
                              <a:lnTo>
                                <a:pt x="904" y="1180"/>
                              </a:lnTo>
                              <a:lnTo>
                                <a:pt x="842" y="1220"/>
                              </a:lnTo>
                              <a:lnTo>
                                <a:pt x="785" y="1280"/>
                              </a:lnTo>
                              <a:lnTo>
                                <a:pt x="740" y="1360"/>
                              </a:lnTo>
                              <a:lnTo>
                                <a:pt x="707" y="1420"/>
                              </a:lnTo>
                              <a:lnTo>
                                <a:pt x="682" y="1500"/>
                              </a:lnTo>
                              <a:lnTo>
                                <a:pt x="663" y="1560"/>
                              </a:lnTo>
                              <a:lnTo>
                                <a:pt x="647" y="1640"/>
                              </a:lnTo>
                              <a:lnTo>
                                <a:pt x="633" y="1700"/>
                              </a:lnTo>
                              <a:lnTo>
                                <a:pt x="618" y="1760"/>
                              </a:lnTo>
                              <a:lnTo>
                                <a:pt x="599" y="1820"/>
                              </a:lnTo>
                              <a:lnTo>
                                <a:pt x="575" y="1900"/>
                              </a:lnTo>
                              <a:lnTo>
                                <a:pt x="534" y="1980"/>
                              </a:lnTo>
                              <a:lnTo>
                                <a:pt x="482" y="2060"/>
                              </a:lnTo>
                              <a:lnTo>
                                <a:pt x="423" y="2120"/>
                              </a:lnTo>
                              <a:lnTo>
                                <a:pt x="360" y="2180"/>
                              </a:lnTo>
                              <a:lnTo>
                                <a:pt x="296" y="2220"/>
                              </a:lnTo>
                              <a:lnTo>
                                <a:pt x="234" y="2260"/>
                              </a:lnTo>
                              <a:lnTo>
                                <a:pt x="164" y="2280"/>
                              </a:lnTo>
                              <a:lnTo>
                                <a:pt x="108" y="2300"/>
                              </a:lnTo>
                              <a:lnTo>
                                <a:pt x="202" y="2300"/>
                              </a:lnTo>
                              <a:lnTo>
                                <a:pt x="245" y="2280"/>
                              </a:lnTo>
                              <a:lnTo>
                                <a:pt x="300" y="2260"/>
                              </a:lnTo>
                              <a:lnTo>
                                <a:pt x="416" y="2180"/>
                              </a:lnTo>
                              <a:lnTo>
                                <a:pt x="471" y="2120"/>
                              </a:lnTo>
                              <a:lnTo>
                                <a:pt x="522" y="2060"/>
                              </a:lnTo>
                              <a:lnTo>
                                <a:pt x="567" y="1980"/>
                              </a:lnTo>
                              <a:lnTo>
                                <a:pt x="603" y="1920"/>
                              </a:lnTo>
                              <a:lnTo>
                                <a:pt x="627" y="1840"/>
                              </a:lnTo>
                              <a:lnTo>
                                <a:pt x="647" y="1760"/>
                              </a:lnTo>
                              <a:lnTo>
                                <a:pt x="663" y="1700"/>
                              </a:lnTo>
                              <a:lnTo>
                                <a:pt x="676" y="1640"/>
                              </a:lnTo>
                              <a:lnTo>
                                <a:pt x="692" y="1580"/>
                              </a:lnTo>
                              <a:lnTo>
                                <a:pt x="711" y="1500"/>
                              </a:lnTo>
                              <a:lnTo>
                                <a:pt x="734" y="1440"/>
                              </a:lnTo>
                              <a:lnTo>
                                <a:pt x="766" y="1380"/>
                              </a:lnTo>
                              <a:lnTo>
                                <a:pt x="809" y="1300"/>
                              </a:lnTo>
                              <a:lnTo>
                                <a:pt x="875" y="1240"/>
                              </a:lnTo>
                              <a:lnTo>
                                <a:pt x="948" y="1200"/>
                              </a:lnTo>
                              <a:lnTo>
                                <a:pt x="1020" y="1180"/>
                              </a:lnTo>
                              <a:lnTo>
                                <a:pt x="1188" y="1180"/>
                              </a:lnTo>
                              <a:lnTo>
                                <a:pt x="1186" y="1160"/>
                              </a:lnTo>
                              <a:lnTo>
                                <a:pt x="1181" y="1140"/>
                              </a:lnTo>
                              <a:lnTo>
                                <a:pt x="1178" y="1100"/>
                              </a:lnTo>
                              <a:lnTo>
                                <a:pt x="1182" y="1020"/>
                              </a:lnTo>
                              <a:lnTo>
                                <a:pt x="1200" y="960"/>
                              </a:lnTo>
                              <a:lnTo>
                                <a:pt x="1239" y="880"/>
                              </a:lnTo>
                              <a:lnTo>
                                <a:pt x="1306" y="800"/>
                              </a:lnTo>
                              <a:lnTo>
                                <a:pt x="1382" y="760"/>
                              </a:lnTo>
                              <a:lnTo>
                                <a:pt x="1460" y="720"/>
                              </a:lnTo>
                              <a:lnTo>
                                <a:pt x="1541" y="700"/>
                              </a:lnTo>
                              <a:lnTo>
                                <a:pt x="1626" y="680"/>
                              </a:lnTo>
                              <a:lnTo>
                                <a:pt x="1694" y="660"/>
                              </a:lnTo>
                              <a:lnTo>
                                <a:pt x="1766" y="660"/>
                              </a:lnTo>
                              <a:lnTo>
                                <a:pt x="1841" y="620"/>
                              </a:lnTo>
                              <a:lnTo>
                                <a:pt x="1921" y="600"/>
                              </a:lnTo>
                              <a:lnTo>
                                <a:pt x="1989" y="560"/>
                              </a:lnTo>
                              <a:lnTo>
                                <a:pt x="2052" y="520"/>
                              </a:lnTo>
                              <a:lnTo>
                                <a:pt x="2110" y="480"/>
                              </a:lnTo>
                              <a:lnTo>
                                <a:pt x="2161" y="420"/>
                              </a:lnTo>
                              <a:lnTo>
                                <a:pt x="2206" y="360"/>
                              </a:lnTo>
                              <a:lnTo>
                                <a:pt x="2244" y="300"/>
                              </a:lnTo>
                              <a:lnTo>
                                <a:pt x="2274" y="240"/>
                              </a:lnTo>
                              <a:lnTo>
                                <a:pt x="2290" y="200"/>
                              </a:lnTo>
                              <a:lnTo>
                                <a:pt x="2304" y="160"/>
                              </a:lnTo>
                              <a:lnTo>
                                <a:pt x="2316" y="120"/>
                              </a:lnTo>
                              <a:lnTo>
                                <a:pt x="2326" y="100"/>
                              </a:lnTo>
                              <a:lnTo>
                                <a:pt x="2357" y="100"/>
                              </a:lnTo>
                              <a:lnTo>
                                <a:pt x="2345" y="60"/>
                              </a:lnTo>
                              <a:lnTo>
                                <a:pt x="2341" y="40"/>
                              </a:lnTo>
                              <a:lnTo>
                                <a:pt x="2327" y="0"/>
                              </a:lnTo>
                              <a:close/>
                              <a:moveTo>
                                <a:pt x="3753" y="1180"/>
                              </a:moveTo>
                              <a:lnTo>
                                <a:pt x="3636" y="1180"/>
                              </a:lnTo>
                              <a:lnTo>
                                <a:pt x="3709" y="1200"/>
                              </a:lnTo>
                              <a:lnTo>
                                <a:pt x="3782" y="1240"/>
                              </a:lnTo>
                              <a:lnTo>
                                <a:pt x="3847" y="1300"/>
                              </a:lnTo>
                              <a:lnTo>
                                <a:pt x="3891" y="1380"/>
                              </a:lnTo>
                              <a:lnTo>
                                <a:pt x="3923" y="1440"/>
                              </a:lnTo>
                              <a:lnTo>
                                <a:pt x="3946" y="1500"/>
                              </a:lnTo>
                              <a:lnTo>
                                <a:pt x="3965" y="1580"/>
                              </a:lnTo>
                              <a:lnTo>
                                <a:pt x="3981" y="1640"/>
                              </a:lnTo>
                              <a:lnTo>
                                <a:pt x="3994" y="1700"/>
                              </a:lnTo>
                              <a:lnTo>
                                <a:pt x="4010" y="1760"/>
                              </a:lnTo>
                              <a:lnTo>
                                <a:pt x="4029" y="1840"/>
                              </a:lnTo>
                              <a:lnTo>
                                <a:pt x="4054" y="1920"/>
                              </a:lnTo>
                              <a:lnTo>
                                <a:pt x="4090" y="1980"/>
                              </a:lnTo>
                              <a:lnTo>
                                <a:pt x="4135" y="2060"/>
                              </a:lnTo>
                              <a:lnTo>
                                <a:pt x="4186" y="2120"/>
                              </a:lnTo>
                              <a:lnTo>
                                <a:pt x="4241" y="2180"/>
                              </a:lnTo>
                              <a:lnTo>
                                <a:pt x="4356" y="2260"/>
                              </a:lnTo>
                              <a:lnTo>
                                <a:pt x="4412" y="2280"/>
                              </a:lnTo>
                              <a:lnTo>
                                <a:pt x="4455" y="2300"/>
                              </a:lnTo>
                              <a:lnTo>
                                <a:pt x="4552" y="2300"/>
                              </a:lnTo>
                              <a:lnTo>
                                <a:pt x="4495" y="2280"/>
                              </a:lnTo>
                              <a:lnTo>
                                <a:pt x="4423" y="2260"/>
                              </a:lnTo>
                              <a:lnTo>
                                <a:pt x="4361" y="2220"/>
                              </a:lnTo>
                              <a:lnTo>
                                <a:pt x="4297" y="2180"/>
                              </a:lnTo>
                              <a:lnTo>
                                <a:pt x="4233" y="2120"/>
                              </a:lnTo>
                              <a:lnTo>
                                <a:pt x="4174" y="2060"/>
                              </a:lnTo>
                              <a:lnTo>
                                <a:pt x="4123" y="1980"/>
                              </a:lnTo>
                              <a:lnTo>
                                <a:pt x="4082" y="1900"/>
                              </a:lnTo>
                              <a:lnTo>
                                <a:pt x="4058" y="1820"/>
                              </a:lnTo>
                              <a:lnTo>
                                <a:pt x="4039" y="1760"/>
                              </a:lnTo>
                              <a:lnTo>
                                <a:pt x="4023" y="1700"/>
                              </a:lnTo>
                              <a:lnTo>
                                <a:pt x="4010" y="1640"/>
                              </a:lnTo>
                              <a:lnTo>
                                <a:pt x="3994" y="1560"/>
                              </a:lnTo>
                              <a:lnTo>
                                <a:pt x="3975" y="1500"/>
                              </a:lnTo>
                              <a:lnTo>
                                <a:pt x="3950" y="1420"/>
                              </a:lnTo>
                              <a:lnTo>
                                <a:pt x="3917" y="1360"/>
                              </a:lnTo>
                              <a:lnTo>
                                <a:pt x="3871" y="1280"/>
                              </a:lnTo>
                              <a:lnTo>
                                <a:pt x="3815" y="1220"/>
                              </a:lnTo>
                              <a:lnTo>
                                <a:pt x="3753" y="1180"/>
                              </a:lnTo>
                              <a:close/>
                              <a:moveTo>
                                <a:pt x="1188" y="1180"/>
                              </a:moveTo>
                              <a:lnTo>
                                <a:pt x="1168" y="1180"/>
                              </a:lnTo>
                              <a:lnTo>
                                <a:pt x="1191" y="1200"/>
                              </a:lnTo>
                              <a:lnTo>
                                <a:pt x="1188" y="1180"/>
                              </a:lnTo>
                              <a:close/>
                              <a:moveTo>
                                <a:pt x="2357" y="100"/>
                              </a:moveTo>
                              <a:lnTo>
                                <a:pt x="2326" y="100"/>
                              </a:lnTo>
                              <a:lnTo>
                                <a:pt x="2335" y="120"/>
                              </a:lnTo>
                              <a:lnTo>
                                <a:pt x="2347" y="160"/>
                              </a:lnTo>
                              <a:lnTo>
                                <a:pt x="2361" y="200"/>
                              </a:lnTo>
                              <a:lnTo>
                                <a:pt x="2377" y="240"/>
                              </a:lnTo>
                              <a:lnTo>
                                <a:pt x="2403" y="300"/>
                              </a:lnTo>
                              <a:lnTo>
                                <a:pt x="2437" y="360"/>
                              </a:lnTo>
                              <a:lnTo>
                                <a:pt x="2481" y="420"/>
                              </a:lnTo>
                              <a:lnTo>
                                <a:pt x="2533" y="480"/>
                              </a:lnTo>
                              <a:lnTo>
                                <a:pt x="2595" y="520"/>
                              </a:lnTo>
                              <a:lnTo>
                                <a:pt x="2665" y="560"/>
                              </a:lnTo>
                              <a:lnTo>
                                <a:pt x="2745" y="600"/>
                              </a:lnTo>
                              <a:lnTo>
                                <a:pt x="2818" y="620"/>
                              </a:lnTo>
                              <a:lnTo>
                                <a:pt x="2886" y="640"/>
                              </a:lnTo>
                              <a:lnTo>
                                <a:pt x="2950" y="660"/>
                              </a:lnTo>
                              <a:lnTo>
                                <a:pt x="3011" y="680"/>
                              </a:lnTo>
                              <a:lnTo>
                                <a:pt x="3083" y="700"/>
                              </a:lnTo>
                              <a:lnTo>
                                <a:pt x="3152" y="720"/>
                              </a:lnTo>
                              <a:lnTo>
                                <a:pt x="3285" y="760"/>
                              </a:lnTo>
                              <a:lnTo>
                                <a:pt x="3350" y="800"/>
                              </a:lnTo>
                              <a:lnTo>
                                <a:pt x="3417" y="880"/>
                              </a:lnTo>
                              <a:lnTo>
                                <a:pt x="3456" y="960"/>
                              </a:lnTo>
                              <a:lnTo>
                                <a:pt x="3474" y="1020"/>
                              </a:lnTo>
                              <a:lnTo>
                                <a:pt x="3478" y="1100"/>
                              </a:lnTo>
                              <a:lnTo>
                                <a:pt x="3475" y="1140"/>
                              </a:lnTo>
                              <a:lnTo>
                                <a:pt x="3471" y="1160"/>
                              </a:lnTo>
                              <a:lnTo>
                                <a:pt x="3465" y="1200"/>
                              </a:lnTo>
                              <a:lnTo>
                                <a:pt x="3489" y="1180"/>
                              </a:lnTo>
                              <a:lnTo>
                                <a:pt x="3753" y="1180"/>
                              </a:lnTo>
                              <a:lnTo>
                                <a:pt x="3689" y="1160"/>
                              </a:lnTo>
                              <a:lnTo>
                                <a:pt x="3504" y="1160"/>
                              </a:lnTo>
                              <a:lnTo>
                                <a:pt x="3508" y="1120"/>
                              </a:lnTo>
                              <a:lnTo>
                                <a:pt x="3507" y="1060"/>
                              </a:lnTo>
                              <a:lnTo>
                                <a:pt x="3498" y="980"/>
                              </a:lnTo>
                              <a:lnTo>
                                <a:pt x="3474" y="920"/>
                              </a:lnTo>
                              <a:lnTo>
                                <a:pt x="3433" y="840"/>
                              </a:lnTo>
                              <a:lnTo>
                                <a:pt x="3368" y="780"/>
                              </a:lnTo>
                              <a:lnTo>
                                <a:pt x="3232" y="700"/>
                              </a:lnTo>
                              <a:lnTo>
                                <a:pt x="3091" y="660"/>
                              </a:lnTo>
                              <a:lnTo>
                                <a:pt x="3017" y="640"/>
                              </a:lnTo>
                              <a:lnTo>
                                <a:pt x="2958" y="640"/>
                              </a:lnTo>
                              <a:lnTo>
                                <a:pt x="2894" y="620"/>
                              </a:lnTo>
                              <a:lnTo>
                                <a:pt x="2827" y="600"/>
                              </a:lnTo>
                              <a:lnTo>
                                <a:pt x="2755" y="580"/>
                              </a:lnTo>
                              <a:lnTo>
                                <a:pt x="2668" y="540"/>
                              </a:lnTo>
                              <a:lnTo>
                                <a:pt x="2592" y="480"/>
                              </a:lnTo>
                              <a:lnTo>
                                <a:pt x="2528" y="420"/>
                              </a:lnTo>
                              <a:lnTo>
                                <a:pt x="2475" y="360"/>
                              </a:lnTo>
                              <a:lnTo>
                                <a:pt x="2434" y="300"/>
                              </a:lnTo>
                              <a:lnTo>
                                <a:pt x="2405" y="240"/>
                              </a:lnTo>
                              <a:lnTo>
                                <a:pt x="2378" y="160"/>
                              </a:lnTo>
                              <a:lnTo>
                                <a:pt x="2357" y="100"/>
                              </a:lnTo>
                              <a:close/>
                              <a:moveTo>
                                <a:pt x="1124" y="1140"/>
                              </a:moveTo>
                              <a:lnTo>
                                <a:pt x="1087" y="1140"/>
                              </a:lnTo>
                              <a:lnTo>
                                <a:pt x="1030" y="1160"/>
                              </a:lnTo>
                              <a:lnTo>
                                <a:pt x="1140" y="1160"/>
                              </a:lnTo>
                              <a:lnTo>
                                <a:pt x="1124" y="1140"/>
                              </a:lnTo>
                              <a:close/>
                              <a:moveTo>
                                <a:pt x="3570" y="1140"/>
                              </a:moveTo>
                              <a:lnTo>
                                <a:pt x="3532" y="1140"/>
                              </a:lnTo>
                              <a:lnTo>
                                <a:pt x="3517" y="1160"/>
                              </a:lnTo>
                              <a:lnTo>
                                <a:pt x="3627" y="1160"/>
                              </a:lnTo>
                              <a:lnTo>
                                <a:pt x="3570" y="11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3A680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4" o:spid="_x0000_s1026" o:spt="100" style="position:absolute;left:0pt;margin-left:94.95pt;margin-top:-50.75pt;height:232pt;width:232.85pt;z-index:-251643904;mso-width-relative:page;mso-height-relative:page;" fillcolor="#C3A680" filled="t" stroked="f" coordsize="4657,4640" o:gfxdata="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" path="m2339,4600l2310,4600,2324,4640,2339,4600xm101,2320l0,2320,48,2340,61,2340,99,2360,156,2380,230,2400,301,2440,368,2480,429,2540,483,2600,530,2680,569,2740,600,2820,623,2900,641,2960,656,3040,671,3100,689,3180,712,3240,743,3300,785,3360,842,3420,904,3460,968,3500,1153,3500,1149,3540,1149,3600,1159,3660,1182,3740,1224,3800,1288,3880,1352,3920,1484,3960,1758,4040,1832,4060,1909,4080,1984,4120,2053,4180,2114,4220,2168,4280,2212,4360,2246,4420,2273,4500,2293,4560,2305,4600,2343,4600,2356,4560,2324,4560,2315,4520,2303,4500,2290,4460,2274,4420,2244,4360,2206,4280,2161,4240,2110,4180,2052,4140,1989,4100,1921,4060,1841,4020,1766,4000,1694,3980,1626,3980,1541,3960,1460,3920,1382,3900,1306,3840,1238,3780,1199,3700,1181,3620,1178,3560,1182,3500,1186,3480,1020,3480,948,3460,875,3420,809,3340,761,3280,728,3200,704,3120,685,3020,670,2960,652,2880,597,2740,562,2660,521,2600,475,2540,423,2500,366,2440,305,2420,241,2380,199,2360,161,2360,129,2340,101,2320xm3017,4000l2886,4000,2818,4020,2745,4060,2665,4080,2595,4140,2533,4180,2481,4240,2437,4300,2403,4360,2377,4420,2361,4460,2346,4500,2334,4520,2324,4560,2356,4560,2405,4420,2434,4360,2475,4300,2528,4240,2592,4180,2668,4120,2755,4080,2827,4060,2894,4040,2958,4020,3017,4000xm3489,3460l3466,3460,3470,3480,3474,3500,3478,3560,3475,3620,3458,3700,3419,3780,3350,3840,3219,3920,3083,3960,3011,3980,2950,4000,3091,4000,3163,3980,3232,3940,3300,3920,3368,3880,3433,3800,3474,3740,3497,3660,3507,3600,3507,3540,3503,3500,3689,3500,3721,3480,3495,3480,3489,3460xm1191,3460l1168,3460,1161,3480,1186,3480,1191,3460xm4657,2320l4555,2320,4528,2340,4495,2360,4458,2360,4416,2380,4351,2420,4291,2440,4234,2500,4182,2540,4135,2600,4095,2660,4060,2740,4005,2880,3987,2960,3972,3020,3952,3120,3929,3200,3896,3280,3847,3340,3782,3420,3709,3460,3637,3480,3721,3480,3753,3460,3815,3420,3871,3360,3914,3300,3945,3240,3968,3180,3986,3100,4001,3040,4016,2960,4034,2900,4057,2820,4088,2740,4127,2680,4174,2600,4228,2540,4289,2480,4356,2440,4427,2400,4501,2380,4559,2360,4596,2340,4609,2340,4657,2320xm163,2300l69,2300,49,2320,130,2320,163,2300xm4591,2300l4494,2300,4527,2320,4608,2320,4591,2300xm2327,0l2312,40,2307,60,2294,100,2273,160,2246,220,2212,300,2168,360,2114,420,2053,480,1984,520,1909,560,1832,600,1758,620,1551,680,1484,680,1417,720,1352,740,1288,780,1223,840,1182,920,1158,980,1149,1060,1148,1120,1153,1160,968,1160,904,1180,842,1220,785,1280,740,1360,707,1420,682,1500,663,1560,647,1640,633,1700,618,1760,599,1820,575,1900,534,1980,482,2060,423,2120,360,2180,296,2220,234,2260,164,2280,108,2300,202,2300,245,2280,300,2260,416,2180,471,2120,522,2060,567,1980,603,1920,627,1840,647,1760,663,1700,676,1640,692,1580,711,1500,734,1440,766,1380,809,1300,875,1240,948,1200,1020,1180,1188,1180,1186,1160,1181,1140,1178,1100,1182,1020,1200,960,1239,880,1306,800,1382,760,1460,720,1541,700,1626,680,1694,660,1766,660,1841,620,1921,600,1989,560,2052,520,2110,480,2161,420,2206,360,2244,300,2274,240,2290,200,2304,160,2316,120,2326,100,2357,100,2345,60,2341,40,2327,0xm3753,1180l3636,1180,3709,1200,3782,1240,3847,1300,3891,1380,3923,1440,3946,1500,3965,1580,3981,1640,3994,1700,4010,1760,4029,1840,4054,1920,4090,1980,4135,2060,4186,2120,4241,2180,4356,2260,4412,2280,4455,2300,4552,2300,4495,2280,4423,2260,4361,2220,4297,2180,4233,2120,4174,2060,4123,1980,4082,1900,4058,1820,4039,1760,4023,1700,4010,1640,3994,1560,3975,1500,3950,1420,3917,1360,3871,1280,3815,1220,3753,1180xm1188,1180l1168,1180,1191,1200,1188,1180xm2357,100l2326,100,2335,120,2347,160,2361,200,2377,240,2403,300,2437,360,2481,420,2533,480,2595,520,2665,560,2745,600,2818,620,2886,640,2950,660,3011,680,3083,700,3152,720,3285,760,3350,800,3417,880,3456,960,3474,1020,3478,1100,3475,1140,3471,1160,3465,1200,3489,1180,3753,1180,3689,1160,3504,1160,3508,1120,3507,1060,3498,980,3474,920,3433,840,3368,780,3232,700,3091,660,3017,640,2958,640,2894,620,2827,600,2755,580,2668,540,2592,480,2528,420,2475,360,2434,300,2405,240,2378,160,2357,100xm1124,1140l1087,1140,1030,1160,1140,1160,1124,1140xm3570,1140l3532,1140,3517,1160,3627,1160,3570,1140xe">
                <v:path o:connecttype="segments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FFFFFF"/>
          <w:position w:val="-11"/>
          <w:sz w:val="64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-904875</wp:posOffset>
            </wp:positionV>
            <wp:extent cx="7560310" cy="10692130"/>
            <wp:effectExtent l="0" t="0" r="2540" b="1397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 Light">
    <w:altName w:val="黑体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EC417E"/>
    <w:rsid w:val="4AEC417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line="470" w:lineRule="exact"/>
      <w:ind w:left="357"/>
      <w:outlineLvl w:val="0"/>
    </w:pPr>
    <w:rPr>
      <w:rFonts w:ascii="微软雅黑" w:hAnsi="微软雅黑" w:eastAsia="微软雅黑" w:cs="微软雅黑"/>
      <w:b/>
      <w:bCs/>
      <w:sz w:val="28"/>
      <w:szCs w:val="28"/>
    </w:rPr>
  </w:style>
  <w:style w:type="paragraph" w:styleId="3">
    <w:name w:val="heading 2"/>
    <w:basedOn w:val="1"/>
    <w:next w:val="1"/>
    <w:semiHidden/>
    <w:unhideWhenUsed/>
    <w:qFormat/>
    <w:uiPriority w:val="0"/>
    <w:pPr>
      <w:ind w:left="137"/>
      <w:outlineLvl w:val="1"/>
    </w:pPr>
    <w:rPr>
      <w:rFonts w:ascii="微软雅黑" w:hAnsi="微软雅黑" w:eastAsia="微软雅黑" w:cs="微软雅黑"/>
      <w:b/>
      <w:bCs/>
      <w:sz w:val="24"/>
      <w:szCs w:val="24"/>
    </w:rPr>
  </w:style>
  <w:style w:type="paragraph" w:styleId="4">
    <w:name w:val="heading 4"/>
    <w:basedOn w:val="1"/>
    <w:next w:val="1"/>
    <w:semiHidden/>
    <w:unhideWhenUsed/>
    <w:qFormat/>
    <w:uiPriority w:val="0"/>
    <w:pPr>
      <w:ind w:left="137"/>
      <w:outlineLvl w:val="3"/>
    </w:pPr>
    <w:rPr>
      <w:rFonts w:ascii="微软雅黑" w:hAnsi="微软雅黑" w:eastAsia="微软雅黑" w:cs="微软雅黑"/>
      <w:sz w:val="20"/>
      <w:szCs w:val="20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ind w:left="137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4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2018-04-14T08:57:00Z</dcterms:created>
  <dc:creator>scavengers拾荒者</dc:creator>
  <cp:lastModifiedBy>scavengers拾荒者</cp:lastModifiedBy>
  <dcterms:modified xsi:type="dcterms:W3CDTF">2018-04-14T09:32:15Z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