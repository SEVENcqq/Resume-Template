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19"/>
        </w:rPr>
        <mc:AlternateContent>
          <mc:Choice Requires="wps">
            <w:drawing>
              <wp:anchor distT="0" distB="0" distL="114300" distR="114300" simplePos="0" relativeHeight="168492032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8338185</wp:posOffset>
                </wp:positionV>
                <wp:extent cx="3676650" cy="42862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8670" y="9547860"/>
                          <a:ext cx="367665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254" w:line="240" w:lineRule="auto"/>
                              <w:rPr>
                                <w:rFonts w:hint="eastAsia" w:ascii="微软雅黑 Light" w:eastAsia="微软雅黑 Light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 Light" w:eastAsia="微软雅黑 Light"/>
                                <w:b w:val="0"/>
                                <w:color w:val="58595B"/>
                              </w:rPr>
                              <w:t>篮球 足球 游戏  摄影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1pt;margin-top:656.55pt;height:33.75pt;width:289.5pt;z-index:168492032;mso-width-relative:page;mso-height-relative:page;" filled="f" stroked="f" coordsize="21600,21600" o:gfxdata="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2i7aZNwAAAANAQAADwAAAAAAAAABACAAAAAiAAAAZHJzL2Rvd25yZXYueG1sUEsBAhQAFAAAAAgA&#10;h07iQPVs8e2TAgAADgUAAA4AAAAAAAAAAQAgAAAAKwEAAGRycy9lMm9Eb2MueG1sUEsFBgAAAAAG&#10;AAYAWQEAADA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254" w:line="240" w:lineRule="auto"/>
                        <w:rPr>
                          <w:rFonts w:hint="eastAsia" w:ascii="微软雅黑 Light" w:eastAsia="微软雅黑 Light"/>
                          <w:b w:val="0"/>
                        </w:rPr>
                      </w:pPr>
                      <w:r>
                        <w:rPr>
                          <w:rFonts w:hint="eastAsia" w:ascii="微软雅黑 Light" w:eastAsia="微软雅黑 Light"/>
                          <w:b w:val="0"/>
                          <w:color w:val="58595B"/>
                        </w:rPr>
                        <w:t>篮球 足球 游戏  摄影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114300" distR="114300" simplePos="0" relativeHeight="168491008" behindDoc="0" locked="0" layoutInCell="1" allowOverlap="1">
                <wp:simplePos x="0" y="0"/>
                <wp:positionH relativeFrom="column">
                  <wp:posOffset>2163445</wp:posOffset>
                </wp:positionH>
                <wp:positionV relativeFrom="paragraph">
                  <wp:posOffset>8453755</wp:posOffset>
                </wp:positionV>
                <wp:extent cx="3668395" cy="0"/>
                <wp:effectExtent l="0" t="0" r="0" b="0"/>
                <wp:wrapNone/>
                <wp:docPr id="35" name="直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8395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58595B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5" o:spid="_x0000_s1026" o:spt="20" style="position:absolute;left:0pt;margin-left:170.35pt;margin-top:665.65pt;height:0pt;width:288.85pt;z-index:168491008;mso-width-relative:page;mso-height-relative:page;" filled="f" stroked="t" coordsize="21600,21600" o:gfxdata="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gEWAmdoAAAANAQAADwAAAAAAAAAB&#10;ACAAAAAiAAAAZHJzL2Rvd25yZXYueG1sUEsBAhQAFAAAAAgAh07iQEQeW6fVAQAAjwMAAA4AAAAA&#10;AAAAAQAgAAAAKQEAAGRycy9lMm9Eb2MueG1sUEsFBgAAAAAGAAYAWQEAAHAFAAAAAA==&#10;">
                <v:fill on="f" focussize="0,0"/>
                <v:stroke weight="1pt" color="#58595B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3"/>
        </w:rPr>
        <mc:AlternateContent>
          <mc:Choice Requires="wps">
            <w:drawing>
              <wp:anchor distT="0" distB="0" distL="114300" distR="114300" simplePos="0" relativeHeight="3221761024" behindDoc="0" locked="0" layoutInCell="1" allowOverlap="1">
                <wp:simplePos x="0" y="0"/>
                <wp:positionH relativeFrom="column">
                  <wp:posOffset>2982595</wp:posOffset>
                </wp:positionH>
                <wp:positionV relativeFrom="paragraph">
                  <wp:posOffset>9506585</wp:posOffset>
                </wp:positionV>
                <wp:extent cx="3668395" cy="0"/>
                <wp:effectExtent l="0" t="0" r="0" b="0"/>
                <wp:wrapNone/>
                <wp:docPr id="34" name="直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395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58595B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6" o:spid="_x0000_s1026" o:spt="20" style="position:absolute;left:0pt;margin-left:234.85pt;margin-top:748.55pt;height:0pt;width:288.85pt;z-index:-1073206272;mso-width-relative:page;mso-height-relative:page;" filled="f" stroked="t" coordsize="21600,21600" o:gfxdata="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1e1eJ2QAAAA4BAAAPAAAAAAAAAAEA&#10;IAAAACIAAABkcnMvZG93bnJldi54bWxQSwECFAAUAAAACACHTuJAb53bq9UBAACPAwAADgAAAAAA&#10;AAABACAAAAAoAQAAZHJzL2Uyb0RvYy54bWxQSwUGAAAAAAYABgBZAQAAbwUAAAAA&#10;">
                <v:path arrowok="t"/>
                <v:fill on="f" focussize="0,0"/>
                <v:stroke weight="1pt" color="#58595B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73402880" behindDoc="0" locked="0" layoutInCell="1" allowOverlap="1">
                <wp:simplePos x="0" y="0"/>
                <wp:positionH relativeFrom="column">
                  <wp:posOffset>2212340</wp:posOffset>
                </wp:positionH>
                <wp:positionV relativeFrom="paragraph">
                  <wp:posOffset>8000365</wp:posOffset>
                </wp:positionV>
                <wp:extent cx="3223260" cy="314960"/>
                <wp:effectExtent l="0" t="0" r="15240" b="889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314960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FFFFFF"/>
                                <w:sz w:val="27"/>
                                <w:shd w:val="clear" w:color="auto" w:fill="EE2D29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2pt;margin-top:629.95pt;height:24.8pt;width:253.8pt;z-index:-821564416;mso-width-relative:page;mso-height-relative:page;" fillcolor="#ED1C24" filled="t" stroked="f" coordsize="21600,21600" o:gfxdata="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eff2ot0AAAANAQAADwAAAAAAAAABACAAAAAiAAAAZHJzL2Rv&#10;d25yZXYueG1sUEsBAhQAFAAAAAgAh07iQApdMPo1AgAAQwQAAA4AAAAAAAAAAQAgAAAALA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FFFFFF"/>
                          <w:sz w:val="27"/>
                          <w:shd w:val="clear" w:color="auto" w:fill="EE2D29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493357568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6938010</wp:posOffset>
                </wp:positionV>
                <wp:extent cx="3314700" cy="103886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76320" y="7852410"/>
                          <a:ext cx="3314700" cy="1038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right="169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w w:val="101"/>
                              </w:rPr>
                              <w:t>本人做事稳重，对待工作认真，责任心较强，待人真诚，善于沟通，时刻保持学习，积极拥抱变化。喜欢java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w w:val="101"/>
                              </w:rPr>
                              <w:t>开发，具备一定的软件分析、设计、开发和应用能力，拥有较强的学习能力与团队精神，能够很快的适应工作环境。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firstLine="0" w:firstLineChars="0"/>
                              <w:jc w:val="both"/>
                              <w:textAlignment w:val="auto"/>
                              <w:outlineLvl w:val="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6pt;margin-top:546.3pt;height:81.8pt;width:261pt;z-index:1493357568;mso-width-relative:page;mso-height-relative:page;" filled="f" stroked="f" coordsize="21600,21600" o:gfxdata="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6siKO3AAAAA0BAAAPAAAAAAAAAAEAIAAAACIAAABkcnMvZG93bnJldi54bWxQSwECFAAU&#10;AAAACACHTuJAaBjKvZgCAAAP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right="169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w w:val="101"/>
                        </w:rPr>
                        <w:t>本人做事稳重，对待工作认真，责任心较强，待人真诚，善于沟通，时刻保持学习，积极拥抱变化。喜欢java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w w:val="101"/>
                        </w:rPr>
                        <w:t>开发，具备一定的软件分析、设计、开发和应用能力，拥有较强的学习能力与团队精神，能够很快的适应工作环境。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firstLine="0" w:firstLineChars="0"/>
                        <w:jc w:val="both"/>
                        <w:textAlignment w:val="auto"/>
                        <w:outlineLvl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93356544" behindDoc="0" locked="0" layoutInCell="1" allowOverlap="1">
                <wp:simplePos x="0" y="0"/>
                <wp:positionH relativeFrom="column">
                  <wp:posOffset>2150110</wp:posOffset>
                </wp:positionH>
                <wp:positionV relativeFrom="paragraph">
                  <wp:posOffset>2482215</wp:posOffset>
                </wp:positionV>
                <wp:extent cx="3713480" cy="393573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3480" cy="393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214"/>
                                <w:tab w:val="left" w:pos="410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22"/>
                                <w:szCs w:val="22"/>
                              </w:rPr>
                              <w:t>2015.04-至今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22"/>
                                <w:szCs w:val="22"/>
                              </w:rPr>
                              <w:t>淘宝主搜索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22"/>
                                <w:szCs w:val="22"/>
                              </w:rPr>
                              <w:t>业务端开发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8" w:right="0" w:firstLine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sz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19"/>
                              </w:rPr>
                              <w:t>搜索支撑阿里集团的搜索服务；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366" w:right="0" w:hanging="218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sz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19"/>
                              </w:rPr>
                              <w:t>作为PM负责产品搜和主搜的java迁移；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366" w:right="0" w:hanging="218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sz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19"/>
                              </w:rPr>
                              <w:t>主搜日常需求的开发和维护。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129"/>
                                <w:tab w:val="left" w:pos="4028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>2013.06-2013.09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>五百丁航空公司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>wrapper开发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366" w:right="0" w:hanging="218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sz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19"/>
                              </w:rPr>
                              <w:t>负责机票事业部航班信息的抓取工作；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8" w:right="144" w:firstLine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sz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w w:val="101"/>
                                <w:sz w:val="19"/>
                              </w:rPr>
                              <w:t>主要参与开发抓取不同航空公司航班信息的wrapper，将抓回的数据解析成约定的格式，供机票查询结果使用。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</w:rPr>
                              <w:t>项目经历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214"/>
                                <w:tab w:val="left" w:pos="3591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right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sz w:val="2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23"/>
                              </w:rPr>
                              <w:t>2014.06-至今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23"/>
                              </w:rPr>
                              <w:t>反作弊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23"/>
                              </w:rPr>
                              <w:t>主要开发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right="111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w w:val="101"/>
                              </w:rPr>
                              <w:t>系统介绍：魔戒是一个处罚卖家作弊的平台，举报供运营同学处理举报的工具，白名单提供存储和查询商品、卖家、类目白名单的服务。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</w:rPr>
                              <w:t>主要工作：负责魔戒、举报和白名单的日常维护和开发。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387"/>
                                <w:tab w:val="left" w:pos="421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>015.01-2015.03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</w:rPr>
                              <w:t>淘宝来测吧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5"/>
                              </w:rPr>
                              <w:t>后端开发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right="111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  <w:spacing w:val="-4"/>
                                <w:w w:val="101"/>
                              </w:rPr>
                              <w:t>系统介绍：淘宝来测吧是一个众测系统，面向云客服的一个付费系统，对用户权限校验，题目的数量控制的准确性都要求比较高。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0" w:lineRule="exact"/>
                              <w:ind w:left="147" w:lef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color w:val="58595B"/>
                              </w:rPr>
                              <w:t>主要工作：负责后端开发，包括发题、答题、回收题目和权限校验等。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3pt;margin-top:195.45pt;height:309.9pt;width:292.4pt;z-index:1493356544;mso-width-relative:page;mso-height-relative:page;" filled="f" stroked="f" coordsize="21600,21600" o:gfxdata="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cPt5q3QAAAAsBAAAPAAAAAAAAAAEAIAAAACIAAABkcnMvZG93bnJldi54bWxQSwECFAAUAAAA&#10;CACHTuJA+6wwmCICAAAb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214"/>
                          <w:tab w:val="left" w:pos="410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22"/>
                          <w:szCs w:val="22"/>
                        </w:rPr>
                        <w:t>2015.04-至今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22"/>
                          <w:szCs w:val="22"/>
                        </w:rPr>
                        <w:t>淘宝主搜索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22"/>
                          <w:szCs w:val="22"/>
                        </w:rPr>
                        <w:t>业务端开发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</w:rPr>
                        <w:t>工作描述：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3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8" w:right="0" w:firstLine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sz w:val="19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19"/>
                        </w:rPr>
                        <w:t>搜索支撑阿里集团的搜索服务；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3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366" w:right="0" w:hanging="218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sz w:val="19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19"/>
                        </w:rPr>
                        <w:t>作为PM负责产品搜和主搜的java迁移；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3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366" w:right="0" w:hanging="218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sz w:val="19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19"/>
                        </w:rPr>
                        <w:t>主搜日常需求的开发和维护。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129"/>
                          <w:tab w:val="left" w:pos="4028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>2013.06-2013.09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>五百丁航空公司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>wrapper开发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</w:rPr>
                        <w:t>工作描述：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3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366" w:right="0" w:hanging="218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sz w:val="19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19"/>
                        </w:rPr>
                        <w:t>负责机票事业部航班信息的抓取工作；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3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8" w:right="144" w:firstLine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sz w:val="19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w w:val="101"/>
                          <w:sz w:val="19"/>
                        </w:rPr>
                        <w:t>主要参与开发抓取不同航空公司航班信息的wrapper，将抓回的数据解析成约定的格式，供机票查询结果使用。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</w:rPr>
                        <w:t>项目经历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214"/>
                          <w:tab w:val="left" w:pos="3591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right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sz w:val="23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23"/>
                        </w:rPr>
                        <w:t>2014.06-至今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23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23"/>
                        </w:rPr>
                        <w:t>反作弊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sz w:val="23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23"/>
                        </w:rPr>
                        <w:t>主要开发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right="111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w w:val="101"/>
                        </w:rPr>
                        <w:t>系统介绍：魔戒是一个处罚卖家作弊的平台，举报供运营同学处理举报的工具，白名单提供存储和查询商品、卖家、类目白名单的服务。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</w:rPr>
                        <w:t>主要工作：负责魔戒、举报和白名单的日常维护和开发。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387"/>
                          <w:tab w:val="left" w:pos="421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  <w:sz w:val="19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>015.01-2015.03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</w:rPr>
                        <w:t>淘宝来测吧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5"/>
                        </w:rPr>
                        <w:t>后端开发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right="111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  <w:spacing w:val="-4"/>
                          <w:w w:val="101"/>
                        </w:rPr>
                        <w:t>系统介绍：淘宝来测吧是一个众测系统，面向云客服的一个付费系统，对用户权限校验，题目的数量控制的准确性都要求比较高。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0" w:lineRule="exact"/>
                        <w:ind w:left="147" w:lef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color w:val="58595B"/>
                        </w:rPr>
                        <w:t>主要工作：负责后端开发，包括发题、答题、回收题目和权限校验等。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483380224" behindDoc="0" locked="0" layoutInCell="1" allowOverlap="1">
                <wp:simplePos x="0" y="0"/>
                <wp:positionH relativeFrom="column">
                  <wp:posOffset>2221865</wp:posOffset>
                </wp:positionH>
                <wp:positionV relativeFrom="paragraph">
                  <wp:posOffset>2018665</wp:posOffset>
                </wp:positionV>
                <wp:extent cx="3223260" cy="314960"/>
                <wp:effectExtent l="0" t="0" r="15240" b="889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314960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FFFFFF"/>
                                <w:sz w:val="27"/>
                                <w:shd w:val="clear" w:color="auto" w:fill="EE2D29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95pt;margin-top:158.95pt;height:24.8pt;width:253.8pt;z-index:-1811587072;mso-width-relative:page;mso-height-relative:page;" fillcolor="#ED1C24" filled="t" stroked="f" coordsize="21600,21600" o:gfxdata="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Ex3NLXbAAAACwEAAA8AAAAAAAAAAQAgAAAAIgAAAGRycy9kb3du&#10;cmV2LnhtbFBLAQIUABQAAAAIAIdO4kD1m222NQIAAEMEAAAOAAAAAAAAAAEAIAAAACoBAABkcnMv&#10;ZTJvRG9jLnhtbFBLBQYAAAAABgAGAFkBAADR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FFFFFF"/>
                          <w:sz w:val="27"/>
                          <w:shd w:val="clear" w:color="auto" w:fill="EE2D29"/>
                          <w:lang w:eastAsia="zh-CN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241679872" behindDoc="0" locked="0" layoutInCell="1" allowOverlap="1">
                <wp:simplePos x="0" y="0"/>
                <wp:positionH relativeFrom="column">
                  <wp:posOffset>2183765</wp:posOffset>
                </wp:positionH>
                <wp:positionV relativeFrom="paragraph">
                  <wp:posOffset>6447790</wp:posOffset>
                </wp:positionV>
                <wp:extent cx="3223260" cy="314960"/>
                <wp:effectExtent l="0" t="0" r="15240" b="889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314960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FFFFFF"/>
                                <w:sz w:val="27"/>
                                <w:shd w:val="clear" w:color="auto" w:fill="EE2D29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95pt;margin-top:507.7pt;height:24.8pt;width:253.8pt;z-index:1241679872;mso-width-relative:page;mso-height-relative:page;" fillcolor="#ED1C24" filled="t" stroked="f" coordsize="21600,21600" o:gfxdata="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G0XiD7bAAAACwEAAA8AAAAAAAAAAQAgAAAAIgAAAGRycy9k&#10;b3ducmV2LnhtbFBLAQIUABQAAAAIAIdO4kD4ENUPOAIAAEMEAAAOAAAAAAAAAAEAIAAAACo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FFFFFF"/>
                          <w:sz w:val="27"/>
                          <w:shd w:val="clear" w:color="auto" w:fill="EE2D29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114300" distR="114300" simplePos="0" relativeHeight="1241712640" behindDoc="0" locked="0" layoutInCell="1" allowOverlap="1">
                <wp:simplePos x="0" y="0"/>
                <wp:positionH relativeFrom="column">
                  <wp:posOffset>2192020</wp:posOffset>
                </wp:positionH>
                <wp:positionV relativeFrom="paragraph">
                  <wp:posOffset>6882130</wp:posOffset>
                </wp:positionV>
                <wp:extent cx="3668395" cy="0"/>
                <wp:effectExtent l="0" t="0" r="0" b="0"/>
                <wp:wrapNone/>
                <wp:docPr id="30" name="直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395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58595B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5" o:spid="_x0000_s1026" o:spt="20" style="position:absolute;left:0pt;margin-left:172.6pt;margin-top:541.9pt;height:0pt;width:288.85pt;z-index:1241712640;mso-width-relative:page;mso-height-relative:page;" filled="f" stroked="t" coordsize="21600,21600" o:gfxdata="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a8x5fZAAAADQEAAA8AAAAAAAAAAQAg&#10;AAAAIgAAAGRycy9kb3ducmV2LnhtbFBLAQIUABQAAAAIAIdO4kBz/hwC1AEAAI8DAAAOAAAAAAAA&#10;AAEAIAAAACgBAABkcnMvZTJvRG9jLnhtbFBLBQYAAAAABgAGAFkBAABuBQAAAAA=&#10;">
                <v:fill on="f" focussize="0,0"/>
                <v:stroke weight="1pt" color="#58595B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90004224" behindDoc="0" locked="0" layoutInCell="1" allowOverlap="1">
                <wp:simplePos x="0" y="0"/>
                <wp:positionH relativeFrom="column">
                  <wp:posOffset>-303530</wp:posOffset>
                </wp:positionH>
                <wp:positionV relativeFrom="paragraph">
                  <wp:posOffset>4954270</wp:posOffset>
                </wp:positionV>
                <wp:extent cx="1691640" cy="35858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358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40" w:line="391" w:lineRule="exact"/>
                              <w:ind w:left="234"/>
                            </w:pPr>
                            <w:r>
                              <w:rPr>
                                <w:rFonts w:ascii="微软雅黑"/>
                                <w:color w:val="58595B"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color w:val="58595B"/>
                              </w:rPr>
                              <w:t>2008.09-2012.07</w:t>
                            </w:r>
                          </w:p>
                          <w:p>
                            <w:pPr>
                              <w:spacing w:before="0" w:line="384" w:lineRule="exact"/>
                              <w:ind w:left="234" w:right="0" w:firstLine="0"/>
                              <w:jc w:val="left"/>
                              <w:rPr>
                                <w:rFonts w:hint="eastAsia" w:ascii="微软雅黑" w:eastAsia="微软雅黑"/>
                                <w:sz w:val="23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  <w:sz w:val="23"/>
                              </w:rPr>
                              <w:t>吉林大学</w:t>
                            </w:r>
                          </w:p>
                          <w:p>
                            <w:pPr>
                              <w:spacing w:before="0" w:line="384" w:lineRule="exact"/>
                              <w:ind w:left="234" w:right="0" w:firstLine="0"/>
                              <w:jc w:val="left"/>
                              <w:rPr>
                                <w:rFonts w:hint="eastAsia" w:ascii="微软雅黑" w:eastAsia="微软雅黑"/>
                                <w:sz w:val="23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  <w:sz w:val="23"/>
                              </w:rPr>
                              <w:t>计算机科学与技术</w:t>
                            </w:r>
                          </w:p>
                          <w:p>
                            <w:pPr>
                              <w:spacing w:before="23" w:line="384" w:lineRule="exact"/>
                              <w:ind w:left="234" w:right="1413" w:firstLine="0"/>
                              <w:jc w:val="left"/>
                              <w:rPr>
                                <w:rFonts w:hint="eastAsia" w:ascii="微软雅黑" w:eastAsia="微软雅黑"/>
                                <w:sz w:val="23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  <w:w w:val="100"/>
                                <w:sz w:val="23"/>
                              </w:rPr>
                              <w:t>（本科）主修课程：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1000"/>
                                <w:tab w:val="left" w:pos="165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75" w:line="2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58595B"/>
                                <w:w w:val="100"/>
                                <w:sz w:val="23"/>
                              </w:rPr>
                              <w:t>c++,ja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spacing w:val="-5"/>
                                <w:w w:val="100"/>
                                <w:sz w:val="23"/>
                              </w:rPr>
                              <w:t>v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w w:val="100"/>
                                <w:sz w:val="23"/>
                              </w:rPr>
                              <w:t>a,数据结构，数据库概论，数据库应用，数字逻辑，汇编语言， E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spacing w:val="-5"/>
                                <w:w w:val="100"/>
                                <w:sz w:val="23"/>
                              </w:rPr>
                              <w:t>D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w w:val="100"/>
                                <w:sz w:val="23"/>
                              </w:rPr>
                              <w:t>A技术，Windo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spacing w:val="-1"/>
                                <w:w w:val="100"/>
                                <w:sz w:val="23"/>
                              </w:rPr>
                              <w:t>w</w:t>
                            </w:r>
                            <w:r>
                              <w:rPr>
                                <w:rFonts w:hint="eastAsia" w:ascii="微软雅黑" w:eastAsia="微软雅黑"/>
                                <w:color w:val="58595B"/>
                                <w:w w:val="100"/>
                                <w:sz w:val="23"/>
                              </w:rPr>
                              <w:t>s环境编程实践，操作系统，计算方法，J2EE，计算机网络，Linux操作系统，计算机图形学，编译原理，微机接口技术。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9pt;margin-top:390.1pt;height:282.35pt;width:133.2pt;z-index:990004224;mso-width-relative:page;mso-height-relative:page;" filled="f" stroked="f" coordsize="21600,21600" o:gfxdata="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P&#10;2dL23AAAAAwBAAAPAAAAAAAAAAEAIAAAACIAAABkcnMvZG93bnJldi54bWxQSwECFAAUAAAACACH&#10;TuJA4+dS2i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40" w:line="391" w:lineRule="exact"/>
                        <w:ind w:left="234"/>
                      </w:pPr>
                      <w:r>
                        <w:rPr>
                          <w:rFonts w:ascii="微软雅黑"/>
                          <w:color w:val="58595B"/>
                          <w:spacing w:val="-39"/>
                        </w:rPr>
                        <w:t xml:space="preserve"> </w:t>
                      </w:r>
                      <w:r>
                        <w:rPr>
                          <w:color w:val="58595B"/>
                        </w:rPr>
                        <w:t>2008.09-2012.07</w:t>
                      </w:r>
                    </w:p>
                    <w:p>
                      <w:pPr>
                        <w:spacing w:before="0" w:line="384" w:lineRule="exact"/>
                        <w:ind w:left="234" w:right="0" w:firstLine="0"/>
                        <w:jc w:val="left"/>
                        <w:rPr>
                          <w:rFonts w:hint="eastAsia" w:ascii="微软雅黑" w:eastAsia="微软雅黑"/>
                          <w:sz w:val="23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  <w:sz w:val="23"/>
                        </w:rPr>
                        <w:t>吉林大学</w:t>
                      </w:r>
                    </w:p>
                    <w:p>
                      <w:pPr>
                        <w:spacing w:before="0" w:line="384" w:lineRule="exact"/>
                        <w:ind w:left="234" w:right="0" w:firstLine="0"/>
                        <w:jc w:val="left"/>
                        <w:rPr>
                          <w:rFonts w:hint="eastAsia" w:ascii="微软雅黑" w:eastAsia="微软雅黑"/>
                          <w:sz w:val="23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  <w:sz w:val="23"/>
                        </w:rPr>
                        <w:t>计算机科学与技术</w:t>
                      </w:r>
                    </w:p>
                    <w:p>
                      <w:pPr>
                        <w:spacing w:before="23" w:line="384" w:lineRule="exact"/>
                        <w:ind w:left="234" w:right="1413" w:firstLine="0"/>
                        <w:jc w:val="left"/>
                        <w:rPr>
                          <w:rFonts w:hint="eastAsia" w:ascii="微软雅黑" w:eastAsia="微软雅黑"/>
                          <w:sz w:val="23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  <w:w w:val="100"/>
                          <w:sz w:val="23"/>
                        </w:rPr>
                        <w:t>（本科）主修课程：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1000"/>
                          <w:tab w:val="left" w:pos="165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75" w:line="24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/>
                        </w:rPr>
                      </w:pPr>
                      <w:r>
                        <w:rPr>
                          <w:rFonts w:hint="eastAsia" w:ascii="微软雅黑" w:eastAsia="微软雅黑"/>
                          <w:color w:val="58595B"/>
                          <w:w w:val="100"/>
                          <w:sz w:val="23"/>
                        </w:rPr>
                        <w:t>c++,ja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spacing w:val="-5"/>
                          <w:w w:val="100"/>
                          <w:sz w:val="23"/>
                        </w:rPr>
                        <w:t>v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w w:val="100"/>
                          <w:sz w:val="23"/>
                        </w:rPr>
                        <w:t>a,数据结构，数据库概论，数据库应用，数字逻辑，汇编语言， E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spacing w:val="-5"/>
                          <w:w w:val="100"/>
                          <w:sz w:val="23"/>
                        </w:rPr>
                        <w:t>D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w w:val="100"/>
                          <w:sz w:val="23"/>
                        </w:rPr>
                        <w:t>A技术，Windo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spacing w:val="-1"/>
                          <w:w w:val="100"/>
                          <w:sz w:val="23"/>
                        </w:rPr>
                        <w:t>w</w:t>
                      </w:r>
                      <w:r>
                        <w:rPr>
                          <w:rFonts w:hint="eastAsia" w:ascii="微软雅黑" w:eastAsia="微软雅黑"/>
                          <w:color w:val="58595B"/>
                          <w:w w:val="100"/>
                          <w:sz w:val="23"/>
                        </w:rPr>
                        <w:t>s环境编程实践，操作系统，计算方法，J2EE，计算机网络，Linux操作系统，计算机图形学，编译原理，微机接口技术。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3"/>
        </w:rPr>
        <mc:AlternateContent>
          <mc:Choice Requires="wps">
            <w:drawing>
              <wp:anchor distT="0" distB="0" distL="114300" distR="114300" simplePos="0" relativeHeight="124170854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2412365</wp:posOffset>
                </wp:positionV>
                <wp:extent cx="3668395" cy="0"/>
                <wp:effectExtent l="0" t="0" r="0" b="0"/>
                <wp:wrapNone/>
                <wp:docPr id="28" name="直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395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58595B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4" o:spid="_x0000_s1026" o:spt="20" style="position:absolute;left:0pt;margin-left:176.25pt;margin-top:189.95pt;height:0pt;width:288.85pt;z-index:1241708544;mso-width-relative:page;mso-height-relative:page;" filled="f" stroked="t" coordsize="21600,21600" o:gfxdata="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P+rrCTYAAAACwEAAA8AAAAAAAAAAQAg&#10;AAAAIgAAAGRycy9kb3ducmV2LnhtbFBLAQIUABQAAAAIAIdO4kB4dudH1QEAAI8DAAAOAAAAAAAA&#10;AAEAIAAAACcBAABkcnMvZTJvRG9jLnhtbFBLBQYAAAAABgAGAFkBAABuBQAAAAA=&#10;">
                <v:fill on="f" focussize="0,0"/>
                <v:stroke weight="1pt" color="#58595B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774972928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4528185</wp:posOffset>
                </wp:positionV>
                <wp:extent cx="1795145" cy="314960"/>
                <wp:effectExtent l="0" t="0" r="14605" b="889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145" cy="314960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FFFFFF"/>
                                <w:w w:val="102"/>
                                <w:sz w:val="30"/>
                                <w:shd w:val="clear" w:color="auto" w:fill="EE2D2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eastAsia="微软雅黑"/>
                                <w:b/>
                                <w:color w:val="FFFFFF"/>
                                <w:sz w:val="30"/>
                                <w:shd w:val="clear" w:color="auto" w:fill="EE2D29"/>
                              </w:rPr>
                              <w:t>奖项荣誉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.3pt;margin-top:356.55pt;height:24.8pt;width:141.35pt;z-index:-519994368;mso-width-relative:page;mso-height-relative:page;" fillcolor="#ED1C24" filled="t" stroked="f" coordsize="21600,21600" o:gfxdata="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GI+GI3AAAAAsBAAAPAAAAAAAAAAEAIAAAACIAAABkcnMv&#10;ZG93bnJldi54bWxQSwECFAAUAAAACACHTuJA8HHRHDgCAABDBAAADgAAAAAAAAABACAAAAAr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ascii="Times New Roman" w:eastAsia="Times New Roman"/>
                          <w:color w:val="FFFFFF"/>
                          <w:w w:val="102"/>
                          <w:sz w:val="30"/>
                          <w:shd w:val="clear" w:color="auto" w:fill="EE2D29"/>
                        </w:rPr>
                        <w:t xml:space="preserve"> </w:t>
                      </w:r>
                      <w:r>
                        <w:rPr>
                          <w:rFonts w:hint="eastAsia" w:ascii="微软雅黑" w:eastAsia="微软雅黑"/>
                          <w:b/>
                          <w:color w:val="FFFFFF"/>
                          <w:sz w:val="30"/>
                          <w:shd w:val="clear" w:color="auto" w:fill="EE2D29"/>
                        </w:rPr>
                        <w:t>奖项荣誉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51008" behindDoc="0" locked="0" layoutInCell="1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4411980</wp:posOffset>
                </wp:positionV>
                <wp:extent cx="1753870" cy="0"/>
                <wp:effectExtent l="0" t="0" r="0" b="0"/>
                <wp:wrapNone/>
                <wp:docPr id="23" name="直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87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58595B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3" o:spid="_x0000_s1026" o:spt="20" style="position:absolute;left:0pt;margin-left:-22.15pt;margin-top:347.4pt;height:0pt;width:138.1pt;z-index:-1778316288;mso-width-relative:page;mso-height-relative:page;" filled="f" stroked="t" coordsize="21600,21600" o:gfxdata="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jRqwyNkAAAALAQAADwAAAAAAAAABACAA&#10;AAAiAAAAZHJzL2Rvd25yZXYueG1sUEsBAhQAFAAAAAgAh07iQKml8XXTAQAAjwMAAA4AAAAAAAAA&#10;AQAgAAAAKAEAAGRycy9lMm9Eb2MueG1sUEsFBgAAAAAGAAYAWQEAAG0FAAAAAA==&#10;">
                <v:fill on="f" focussize="0,0"/>
                <v:stroke weight="1pt" color="#58595B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761655808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3891280</wp:posOffset>
                </wp:positionV>
                <wp:extent cx="1861185" cy="36639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66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1000"/>
                                <w:tab w:val="left" w:pos="165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75" w:line="2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/>
                              </w:rPr>
                            </w:pPr>
                            <w:r>
                              <w:rPr>
                                <w:rFonts w:ascii="微软雅黑"/>
                                <w:color w:val="58595B"/>
                                <w:spacing w:val="11"/>
                              </w:rPr>
                              <w:t>Java</w:t>
                            </w:r>
                            <w:r>
                              <w:rPr>
                                <w:rFonts w:hint="eastAsia" w:ascii="微软雅黑"/>
                                <w:color w:val="58595B"/>
                                <w:spacing w:val="1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微软雅黑"/>
                                <w:color w:val="58595B"/>
                                <w:spacing w:val="11"/>
                              </w:rPr>
                              <w:t>C++</w:t>
                            </w:r>
                            <w:r>
                              <w:rPr>
                                <w:rFonts w:hint="eastAsia" w:ascii="微软雅黑"/>
                                <w:color w:val="58595B"/>
                                <w:spacing w:val="1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微软雅黑"/>
                                <w:color w:val="58595B"/>
                                <w:spacing w:val="13"/>
                              </w:rPr>
                              <w:t>mysql</w:t>
                            </w:r>
                            <w:r>
                              <w:rPr>
                                <w:rFonts w:ascii="微软雅黑"/>
                                <w:color w:val="58595B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rFonts w:ascii="微软雅黑"/>
                                <w:color w:val="58595B"/>
                                <w:spacing w:val="11"/>
                              </w:rPr>
                              <w:t>jsp</w:t>
                            </w:r>
                            <w:r>
                              <w:rPr>
                                <w:rFonts w:ascii="微软雅黑"/>
                                <w:color w:val="58595B"/>
                                <w:spacing w:val="-39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1.05pt;margin-top:306.4pt;height:28.85pt;width:146.55pt;z-index:1761655808;mso-width-relative:page;mso-height-relative:page;" filled="f" stroked="f" coordsize="21600,21600" o:gfxdata="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U4g/N0AAAALAQAADwAAAAAAAAABACAAAAAiAAAAZHJzL2Rvd25yZXYueG1sUEsBAhQAFAAAAAgA&#10;h07iQC5mUosgAgAAGg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1000"/>
                          <w:tab w:val="left" w:pos="165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75" w:line="24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/>
                        </w:rPr>
                      </w:pPr>
                      <w:r>
                        <w:rPr>
                          <w:rFonts w:ascii="微软雅黑"/>
                          <w:color w:val="58595B"/>
                          <w:spacing w:val="11"/>
                        </w:rPr>
                        <w:t>Java</w:t>
                      </w:r>
                      <w:r>
                        <w:rPr>
                          <w:rFonts w:hint="eastAsia" w:ascii="微软雅黑"/>
                          <w:color w:val="58595B"/>
                          <w:spacing w:val="1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微软雅黑"/>
                          <w:color w:val="58595B"/>
                          <w:spacing w:val="11"/>
                        </w:rPr>
                        <w:t>C++</w:t>
                      </w:r>
                      <w:r>
                        <w:rPr>
                          <w:rFonts w:hint="eastAsia" w:ascii="微软雅黑"/>
                          <w:color w:val="58595B"/>
                          <w:spacing w:val="1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微软雅黑"/>
                          <w:color w:val="58595B"/>
                          <w:spacing w:val="13"/>
                        </w:rPr>
                        <w:t>mysql</w:t>
                      </w:r>
                      <w:r>
                        <w:rPr>
                          <w:rFonts w:ascii="微软雅黑"/>
                          <w:color w:val="58595B"/>
                          <w:spacing w:val="58"/>
                        </w:rPr>
                        <w:t xml:space="preserve"> </w:t>
                      </w:r>
                      <w:r>
                        <w:rPr>
                          <w:rFonts w:ascii="微软雅黑"/>
                          <w:color w:val="58595B"/>
                          <w:spacing w:val="11"/>
                        </w:rPr>
                        <w:t>jsp</w:t>
                      </w:r>
                      <w:r>
                        <w:rPr>
                          <w:rFonts w:ascii="微软雅黑"/>
                          <w:color w:val="58595B"/>
                          <w:spacing w:val="-39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bookmarkStart w:id="0" w:name="_GoBack"/>
      <w:r>
        <w:rPr>
          <w:sz w:val="20"/>
        </w:rPr>
        <mc:AlternateContent>
          <mc:Choice Requires="wps">
            <w:drawing>
              <wp:anchor distT="0" distB="0" distL="114300" distR="114300" simplePos="0" relativeHeight="1006645248" behindDoc="1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1681480</wp:posOffset>
                </wp:positionV>
                <wp:extent cx="6676390" cy="7656830"/>
                <wp:effectExtent l="0" t="0" r="10160" b="1270"/>
                <wp:wrapNone/>
                <wp:docPr id="9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390" cy="765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" o:spid="_x0000_s1026" o:spt="1" style="position:absolute;left:0pt;margin-left:-56.15pt;margin-top:132.4pt;height:602.9pt;width:525.7pt;z-index:503328768;mso-width-relative:page;mso-height-relative:page;" fillcolor="#FFFFFF" filled="t" stroked="f" coordsize="21600,21600" o:gfxdata="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j7ZHzaAAAADQEAAA8AAAAAAAAA&#10;AQAgAAAAIgAAAGRycy9kb3ducmV2LnhtbFBLAQIUABQAAAAIAIdO4kB8Qv/inQEAABsDAAAOAAAA&#10;AAAAAAEAIAAAACkBAABkcnMvZTJvRG9jLnhtbFBLBQYAAAAABgAGAFkBAAA4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bookmarkEnd w:id="0"/>
      <w:r>
        <w:rPr>
          <w:sz w:val="36"/>
        </w:rPr>
        <mc:AlternateContent>
          <mc:Choice Requires="wps">
            <w:drawing>
              <wp:anchor distT="0" distB="0" distL="114300" distR="114300" simplePos="0" relativeHeight="1006652416" behindDoc="0" locked="0" layoutInCell="1" allowOverlap="1">
                <wp:simplePos x="0" y="0"/>
                <wp:positionH relativeFrom="column">
                  <wp:posOffset>-295910</wp:posOffset>
                </wp:positionH>
                <wp:positionV relativeFrom="paragraph">
                  <wp:posOffset>3498850</wp:posOffset>
                </wp:positionV>
                <wp:extent cx="1753870" cy="0"/>
                <wp:effectExtent l="0" t="0" r="0" b="0"/>
                <wp:wrapNone/>
                <wp:docPr id="16" name="直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87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58595B"/>
                          </a:solidFill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3" o:spid="_x0000_s1026" o:spt="20" style="position:absolute;left:0pt;margin-left:-23.3pt;margin-top:275.5pt;height:0pt;width:138.1pt;z-index:1006652416;mso-width-relative:page;mso-height-relative:page;" filled="f" stroked="t" coordsize="21600,21600" o:gfxdata="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dOac3XAAAACwEAAA8AAAAAAAAAAQAgAAAA&#10;IgAAAGRycy9kb3ducmV2LnhtbFBLAQIUABQAAAAIAIdO4kDH0Tio0wEAAI8DAAAOAAAAAAAAAAEA&#10;IAAAACYBAABkcnMvZTJvRG9jLnhtbFBLBQYAAAAABgAGAFkBAABrBQAAAAA=&#10;">
                <v:fill on="f" focussize="0,0"/>
                <v:stroke weight="1pt" color="#58595B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509979136" behindDoc="0" locked="0" layoutInCell="1" allowOverlap="1">
                <wp:simplePos x="0" y="0"/>
                <wp:positionH relativeFrom="column">
                  <wp:posOffset>-300990</wp:posOffset>
                </wp:positionH>
                <wp:positionV relativeFrom="paragraph">
                  <wp:posOffset>3597910</wp:posOffset>
                </wp:positionV>
                <wp:extent cx="1795145" cy="314960"/>
                <wp:effectExtent l="0" t="0" r="14605" b="889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145" cy="314960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FFFFFF"/>
                                <w:spacing w:val="34"/>
                                <w:sz w:val="30"/>
                                <w:shd w:val="clear" w:color="auto" w:fill="EE2D2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eastAsia="微软雅黑"/>
                                <w:b/>
                                <w:color w:val="FFFFFF"/>
                                <w:sz w:val="30"/>
                                <w:shd w:val="clear" w:color="auto" w:fill="EE2D29"/>
                              </w:rPr>
                              <w:t>技能证书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7pt;margin-top:283.3pt;height:24.8pt;width:141.35pt;z-index:1509979136;mso-width-relative:page;mso-height-relative:page;" fillcolor="#ED1C24" filled="t" stroked="f" coordsize="21600,21600" o:gfxdata="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Mq2+dN0AAAALAQAADwAAAAAAAAABACAAAAAiAAAAZHJz&#10;L2Rvd25yZXYueG1sUEsBAhQAFAAAAAgAh07iQEQFwn04AgAAQwQAAA4AAAAAAAAAAQAgAAAAL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ascii="Times New Roman" w:eastAsia="Times New Roman"/>
                          <w:color w:val="FFFFFF"/>
                          <w:spacing w:val="34"/>
                          <w:sz w:val="30"/>
                          <w:shd w:val="clear" w:color="auto" w:fill="EE2D29"/>
                        </w:rPr>
                        <w:t xml:space="preserve"> </w:t>
                      </w:r>
                      <w:r>
                        <w:rPr>
                          <w:rFonts w:hint="eastAsia" w:ascii="微软雅黑" w:eastAsia="微软雅黑"/>
                          <w:b/>
                          <w:color w:val="FFFFFF"/>
                          <w:sz w:val="30"/>
                          <w:shd w:val="clear" w:color="auto" w:fill="EE2D29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03333888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2396490</wp:posOffset>
                </wp:positionV>
                <wp:extent cx="1729105" cy="98869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0135" y="3399155"/>
                          <a:ext cx="1729105" cy="988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281" w:beforeLines="0" w:after="260" w:afterLines="0" w:line="14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8595B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8595B"/>
                                <w:sz w:val="21"/>
                                <w:szCs w:val="21"/>
                              </w:rPr>
                              <w:t>131XXXXXXXX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281" w:beforeLines="0" w:after="260" w:afterLines="0" w:line="254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2"/>
                              <w:rPr>
                                <w:rFonts w:hint="eastAsia" w:ascii="微软雅黑" w:eastAsia="微软雅黑"/>
                                <w:b w:val="0"/>
                                <w:bCs/>
                                <w:color w:val="58595B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 w:val="0"/>
                                <w:bCs/>
                                <w:color w:val="58595B"/>
                                <w:sz w:val="21"/>
                              </w:rPr>
                              <w:t>广东省广州市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26" w:line="2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ascii="微软雅黑"/>
                                <w:sz w:val="2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"mailto:XXX@ibaotu.com"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微软雅黑"/>
                                <w:color w:val="58595B"/>
                                <w:sz w:val="21"/>
                              </w:rPr>
                              <w:t>XXX@ibaotu.com</w:t>
                            </w:r>
                            <w:r>
                              <w:rPr>
                                <w:rFonts w:ascii="微软雅黑"/>
                                <w:color w:val="58595B"/>
                                <w:sz w:val="21"/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8pt;margin-top:188.7pt;height:77.85pt;width:136.15pt;z-index:503333888;mso-width-relative:page;mso-height-relative:page;" filled="f" stroked="f" coordsize="21600,21600" o:gfxdata="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2MXN090AAAALAQAADwAAAAAAAAABACAAAAAiAAAAZHJzL2Rvd25yZXYueG1sUEsBAhQA&#10;FAAAAAgAh07iQHIOv92YAgAADgUAAA4AAAAAAAAAAQAgAAAALAEAAGRycy9lMm9Eb2MueG1sUEsF&#10;BgAAAAAGAAYAWQEAADY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281" w:beforeLines="0" w:after="260" w:afterLines="0" w:line="14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2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8595B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8595B"/>
                          <w:sz w:val="21"/>
                          <w:szCs w:val="21"/>
                        </w:rPr>
                        <w:t>131XXXXXXXX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281" w:beforeLines="0" w:after="260" w:afterLines="0" w:line="254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2"/>
                        <w:rPr>
                          <w:rFonts w:hint="eastAsia" w:ascii="微软雅黑" w:eastAsia="微软雅黑"/>
                          <w:b w:val="0"/>
                          <w:bCs/>
                          <w:color w:val="58595B"/>
                          <w:sz w:val="21"/>
                        </w:rPr>
                      </w:pPr>
                      <w:r>
                        <w:rPr>
                          <w:rFonts w:hint="eastAsia" w:ascii="微软雅黑" w:eastAsia="微软雅黑"/>
                          <w:b w:val="0"/>
                          <w:bCs/>
                          <w:color w:val="58595B"/>
                          <w:sz w:val="21"/>
                        </w:rPr>
                        <w:t>广东省广州市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26" w:line="2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ascii="微软雅黑"/>
                          <w:sz w:val="21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"mailto:XXX@ibaotu.com" \h </w:instrText>
                      </w:r>
                      <w:r>
                        <w:fldChar w:fldCharType="separate"/>
                      </w:r>
                      <w:r>
                        <w:rPr>
                          <w:rFonts w:ascii="微软雅黑"/>
                          <w:color w:val="58595B"/>
                          <w:sz w:val="21"/>
                        </w:rPr>
                        <w:t>XXX@ibaotu.com</w:t>
                      </w:r>
                      <w:r>
                        <w:rPr>
                          <w:rFonts w:ascii="微软雅黑"/>
                          <w:color w:val="58595B"/>
                          <w:sz w:val="21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258303488" behindDoc="0" locked="0" layoutInCell="1" allowOverlap="1">
                <wp:simplePos x="0" y="0"/>
                <wp:positionH relativeFrom="column">
                  <wp:posOffset>-319405</wp:posOffset>
                </wp:positionH>
                <wp:positionV relativeFrom="paragraph">
                  <wp:posOffset>2522220</wp:posOffset>
                </wp:positionV>
                <wp:extent cx="156210" cy="735330"/>
                <wp:effectExtent l="0" t="0" r="15240" b="7620"/>
                <wp:wrapNone/>
                <wp:docPr id="14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" cy="735330"/>
                          <a:chOff x="3633" y="5858"/>
                          <a:chExt cx="246" cy="1170"/>
                        </a:xfrm>
                      </wpg:grpSpPr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33" y="6346"/>
                            <a:ext cx="247" cy="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645" y="6870"/>
                            <a:ext cx="225" cy="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670" y="5858"/>
                            <a:ext cx="174" cy="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9" o:spid="_x0000_s1026" o:spt="203" style="position:absolute;left:0pt;margin-left:-25.15pt;margin-top:198.6pt;height:57.9pt;width:12.3pt;z-index:1258303488;mso-width-relative:page;mso-height-relative:page;" coordorigin="3633,5858" coordsize="246,1170" o:gfxdata="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">
                <o:lock v:ext="edit" aspectratio="f"/>
                <v:shape id="图片 10" o:spid="_x0000_s1026" o:spt="75" alt="" type="#_x0000_t75" style="position:absolute;left:3633;top:6346;height:252;width:247;" filled="f" o:preferrelative="t" stroked="f" coordsize="21600,21600" o:gfxdata="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sFM+c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4" o:title=""/>
                  <o:lock v:ext="edit" aspectratio="t"/>
                </v:shape>
                <v:shape id="图片 11" o:spid="_x0000_s1026" o:spt="75" alt="" type="#_x0000_t75" style="position:absolute;left:3645;top:6870;height:159;width:225;" filled="f" o:preferrelative="t" stroked="f" coordsize="21600,21600" o:gfxdata="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2Xl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12" o:spid="_x0000_s1026" o:spt="75" alt="" type="#_x0000_t75" style="position:absolute;left:3670;top:5858;height:260;width:174;" filled="f" o:preferrelative="t" stroked="f" coordsize="21600,21600" o:gfxdata="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olW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32864" behindDoc="0" locked="0" layoutInCell="1" allowOverlap="1">
                <wp:simplePos x="0" y="0"/>
                <wp:positionH relativeFrom="column">
                  <wp:posOffset>-381635</wp:posOffset>
                </wp:positionH>
                <wp:positionV relativeFrom="paragraph">
                  <wp:posOffset>2023110</wp:posOffset>
                </wp:positionV>
                <wp:extent cx="1795145" cy="314960"/>
                <wp:effectExtent l="0" t="0" r="14605" b="88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1515" y="2937510"/>
                          <a:ext cx="1795145" cy="314960"/>
                        </a:xfrm>
                        <a:prstGeom prst="rect">
                          <a:avLst/>
                        </a:prstGeom>
                        <a:solidFill>
                          <a:srgbClr val="ED1C2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FFFFFF"/>
                                <w:sz w:val="30"/>
                                <w:shd w:val="clear" w:color="auto" w:fill="EE2D29"/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0.05pt;margin-top:159.3pt;height:24.8pt;width:141.35pt;z-index:503332864;mso-width-relative:page;mso-height-relative:page;" fillcolor="#ED1C24" filled="t" stroked="f" coordsize="21600,21600" o:gfxdata="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Nui53bAAAACwEAAA8AAAAAAAAAAQAg&#10;AAAAIgAAAGRycy9kb3ducmV2LnhtbFBLAQIUABQAAAAIAIdO4kAgJf/ARAIAAE4EAAAOAAAAAAAA&#10;AAEAIAAAACo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4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hint="eastAsia" w:ascii="微软雅黑" w:eastAsia="微软雅黑"/>
                          <w:b/>
                          <w:color w:val="FFFFFF"/>
                          <w:sz w:val="30"/>
                          <w:shd w:val="clear" w:color="auto" w:fill="EE2D29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754989056" behindDoc="1" locked="0" layoutInCell="1" allowOverlap="1">
                <wp:simplePos x="0" y="0"/>
                <wp:positionH relativeFrom="column">
                  <wp:posOffset>-767715</wp:posOffset>
                </wp:positionH>
                <wp:positionV relativeFrom="paragraph">
                  <wp:posOffset>1625600</wp:posOffset>
                </wp:positionV>
                <wp:extent cx="6794500" cy="7762240"/>
                <wp:effectExtent l="63500" t="63500" r="76200" b="80010"/>
                <wp:wrapNone/>
                <wp:docPr id="8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7762240"/>
                        </a:xfrm>
                        <a:prstGeom prst="rect">
                          <a:avLst/>
                        </a:prstGeom>
                        <a:noFill/>
                        <a:ln w="127000" cap="flat" cmpd="sng">
                          <a:solidFill>
                            <a:srgbClr val="EE2D29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" o:spid="_x0000_s1026" o:spt="1" style="position:absolute;left:0pt;margin-left:-60.45pt;margin-top:128pt;height:611.2pt;width:535pt;z-index:251672576;mso-width-relative:page;mso-height-relative:page;" filled="f" stroked="t" coordsize="21600,21600" o:gfxdata="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oeeJH9wA&#10;AAANAQAADwAAAAAAAAABACAAAAAiAAAAZHJzL2Rvd25yZXYueG1sUEsBAhQAFAAAAAgAh07iQA/D&#10;EBjiAQAAqgMAAA4AAAAAAAAAAQAgAAAAKwEAAGRycy9lMm9Eb2MueG1sUEsFBgAAAAAGAAYAWQEA&#10;AH8FAAAAAA==&#10;">
                <v:fill on="f" focussize="0,0"/>
                <v:stroke weight="10pt" color="#EE2D29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7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2318385</wp:posOffset>
                </wp:positionH>
                <wp:positionV relativeFrom="paragraph">
                  <wp:posOffset>194945</wp:posOffset>
                </wp:positionV>
                <wp:extent cx="2996565" cy="51308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61385" y="1183005"/>
                          <a:ext cx="2996565" cy="513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740" w:lineRule="exact"/>
                              <w:ind w:left="0" w:leftChars="0" w:right="0" w:rightChars="0" w:firstLine="760" w:firstLineChars="10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 w:ascii="微软雅黑" w:eastAsia="微软雅黑"/>
                                <w:color w:val="EE2D29"/>
                                <w:sz w:val="76"/>
                                <w:lang w:eastAsia="zh-CN"/>
                              </w:rPr>
                              <w:t>奈森设计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55pt;margin-top:15.35pt;height:40.4pt;width:235.95pt;z-index:251676672;mso-width-relative:page;mso-height-relative:page;" filled="f" stroked="f" coordsize="21600,21600" o:gfxdata="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FMjvJNoAAAAKAQAADwAAAAAAAAABACAAAAAiAAAAZHJzL2Rvd25yZXYueG1sUEsBAhQAFAAA&#10;AAgAh07iQNtEOmyYAgAADAUAAA4AAAAAAAAAAQAgAAAAKQEAAGRycy9lMm9Eb2MueG1sUEsFBgAA&#10;AAAGAAYAWQEAADM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740" w:lineRule="exact"/>
                        <w:ind w:left="0" w:leftChars="0" w:right="0" w:rightChars="0" w:firstLine="760" w:firstLineChars="10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hint="eastAsia" w:ascii="微软雅黑" w:eastAsia="微软雅黑"/>
                          <w:color w:val="EE2D29"/>
                          <w:sz w:val="76"/>
                          <w:lang w:eastAsia="zh-CN"/>
                        </w:rPr>
                        <w:t>奈森设计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76"/>
        </w:rPr>
        <mc:AlternateContent>
          <mc:Choice Requires="wps">
            <w:drawing>
              <wp:anchor distT="0" distB="0" distL="114300" distR="114300" simplePos="0" relativeHeight="503331840" behindDoc="0" locked="0" layoutInCell="1" allowOverlap="1">
                <wp:simplePos x="0" y="0"/>
                <wp:positionH relativeFrom="column">
                  <wp:posOffset>2355215</wp:posOffset>
                </wp:positionH>
                <wp:positionV relativeFrom="paragraph">
                  <wp:posOffset>869315</wp:posOffset>
                </wp:positionV>
                <wp:extent cx="2996565" cy="49847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565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45" w:line="5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eastAsia="微软雅黑"/>
                                <w:sz w:val="46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FFFFFF"/>
                                <w:sz w:val="28"/>
                              </w:rPr>
                              <w:t>求职意向</w:t>
                            </w:r>
                            <w:r>
                              <w:rPr>
                                <w:rFonts w:hint="eastAsia" w:ascii="微软雅黑" w:eastAsia="微软雅黑"/>
                                <w:color w:val="FFFFFF"/>
                                <w:sz w:val="40"/>
                              </w:rPr>
                              <w:t>/</w:t>
                            </w:r>
                            <w:r>
                              <w:rPr>
                                <w:rFonts w:hint="eastAsia" w:ascii="微软雅黑" w:eastAsia="微软雅黑"/>
                                <w:color w:val="FFFFFF"/>
                                <w:sz w:val="46"/>
                              </w:rPr>
                              <w:t>Java开发工程师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700" w:lineRule="exact"/>
                              <w:ind w:left="0" w:leftChars="0" w:right="0" w:rightChars="0" w:firstLine="210" w:firstLineChars="100"/>
                              <w:jc w:val="both"/>
                              <w:textAlignment w:val="auto"/>
                              <w:outlineLvl w:val="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45pt;margin-top:68.45pt;height:39.25pt;width:235.95pt;z-index:503331840;mso-width-relative:page;mso-height-relative:page;" filled="f" stroked="f" coordsize="21600,21600" o:gfxdata="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F&#10;/YDh3AAAAAsBAAAPAAAAAAAAAAEAIAAAACIAAABkcnMvZG93bnJldi54bWxQSwECFAAUAAAACACH&#10;TuJA6YgtQSACAAAY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45" w:line="5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eastAsia="微软雅黑"/>
                          <w:sz w:val="46"/>
                        </w:rPr>
                      </w:pPr>
                      <w:r>
                        <w:rPr>
                          <w:rFonts w:hint="eastAsia" w:ascii="微软雅黑" w:eastAsia="微软雅黑"/>
                          <w:color w:val="FFFFFF"/>
                          <w:sz w:val="28"/>
                        </w:rPr>
                        <w:t>求职意向</w:t>
                      </w:r>
                      <w:r>
                        <w:rPr>
                          <w:rFonts w:hint="eastAsia" w:ascii="微软雅黑" w:eastAsia="微软雅黑"/>
                          <w:color w:val="FFFFFF"/>
                          <w:sz w:val="40"/>
                        </w:rPr>
                        <w:t>/</w:t>
                      </w:r>
                      <w:r>
                        <w:rPr>
                          <w:rFonts w:hint="eastAsia" w:ascii="微软雅黑" w:eastAsia="微软雅黑"/>
                          <w:color w:val="FFFFFF"/>
                          <w:sz w:val="46"/>
                        </w:rPr>
                        <w:t>Java开发工程师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700" w:lineRule="exact"/>
                        <w:ind w:left="0" w:leftChars="0" w:right="0" w:rightChars="0" w:firstLine="210" w:firstLineChars="100"/>
                        <w:jc w:val="both"/>
                        <w:textAlignment w:val="auto"/>
                        <w:outlineLvl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7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2157095</wp:posOffset>
                </wp:positionH>
                <wp:positionV relativeFrom="paragraph">
                  <wp:posOffset>168275</wp:posOffset>
                </wp:positionV>
                <wp:extent cx="3416300" cy="577850"/>
                <wp:effectExtent l="0" t="0" r="12700" b="12700"/>
                <wp:wrapNone/>
                <wp:docPr id="5" name="任意多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57785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5380" h="910">
                              <a:moveTo>
                                <a:pt x="4925" y="0"/>
                              </a:moveTo>
                              <a:lnTo>
                                <a:pt x="454" y="0"/>
                              </a:lnTo>
                              <a:lnTo>
                                <a:pt x="381" y="6"/>
                              </a:lnTo>
                              <a:lnTo>
                                <a:pt x="311" y="23"/>
                              </a:lnTo>
                              <a:lnTo>
                                <a:pt x="245" y="51"/>
                              </a:lnTo>
                              <a:lnTo>
                                <a:pt x="186" y="88"/>
                              </a:lnTo>
                              <a:lnTo>
                                <a:pt x="133" y="133"/>
                              </a:lnTo>
                              <a:lnTo>
                                <a:pt x="87" y="186"/>
                              </a:lnTo>
                              <a:lnTo>
                                <a:pt x="50" y="246"/>
                              </a:lnTo>
                              <a:lnTo>
                                <a:pt x="23" y="311"/>
                              </a:lnTo>
                              <a:lnTo>
                                <a:pt x="6" y="381"/>
                              </a:lnTo>
                              <a:lnTo>
                                <a:pt x="0" y="455"/>
                              </a:lnTo>
                              <a:lnTo>
                                <a:pt x="6" y="528"/>
                              </a:lnTo>
                              <a:lnTo>
                                <a:pt x="23" y="598"/>
                              </a:lnTo>
                              <a:lnTo>
                                <a:pt x="50" y="664"/>
                              </a:lnTo>
                              <a:lnTo>
                                <a:pt x="87" y="723"/>
                              </a:lnTo>
                              <a:lnTo>
                                <a:pt x="133" y="776"/>
                              </a:lnTo>
                              <a:lnTo>
                                <a:pt x="186" y="822"/>
                              </a:lnTo>
                              <a:lnTo>
                                <a:pt x="245" y="859"/>
                              </a:lnTo>
                              <a:lnTo>
                                <a:pt x="311" y="886"/>
                              </a:lnTo>
                              <a:lnTo>
                                <a:pt x="381" y="903"/>
                              </a:lnTo>
                              <a:lnTo>
                                <a:pt x="454" y="909"/>
                              </a:lnTo>
                              <a:lnTo>
                                <a:pt x="4925" y="909"/>
                              </a:lnTo>
                              <a:lnTo>
                                <a:pt x="4999" y="903"/>
                              </a:lnTo>
                              <a:lnTo>
                                <a:pt x="5068" y="886"/>
                              </a:lnTo>
                              <a:lnTo>
                                <a:pt x="5134" y="859"/>
                              </a:lnTo>
                              <a:lnTo>
                                <a:pt x="5193" y="822"/>
                              </a:lnTo>
                              <a:lnTo>
                                <a:pt x="5246" y="776"/>
                              </a:lnTo>
                              <a:lnTo>
                                <a:pt x="5292" y="723"/>
                              </a:lnTo>
                              <a:lnTo>
                                <a:pt x="5329" y="664"/>
                              </a:lnTo>
                              <a:lnTo>
                                <a:pt x="5356" y="598"/>
                              </a:lnTo>
                              <a:lnTo>
                                <a:pt x="5374" y="528"/>
                              </a:lnTo>
                              <a:lnTo>
                                <a:pt x="5379" y="455"/>
                              </a:lnTo>
                              <a:lnTo>
                                <a:pt x="5374" y="381"/>
                              </a:lnTo>
                              <a:lnTo>
                                <a:pt x="5356" y="311"/>
                              </a:lnTo>
                              <a:lnTo>
                                <a:pt x="5329" y="246"/>
                              </a:lnTo>
                              <a:lnTo>
                                <a:pt x="5292" y="186"/>
                              </a:lnTo>
                              <a:lnTo>
                                <a:pt x="5246" y="133"/>
                              </a:lnTo>
                              <a:lnTo>
                                <a:pt x="5193" y="88"/>
                              </a:lnTo>
                              <a:lnTo>
                                <a:pt x="5134" y="51"/>
                              </a:lnTo>
                              <a:lnTo>
                                <a:pt x="5068" y="23"/>
                              </a:lnTo>
                              <a:lnTo>
                                <a:pt x="4999" y="6"/>
                              </a:lnTo>
                              <a:lnTo>
                                <a:pt x="49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6" o:spid="_x0000_s1026" o:spt="100" style="position:absolute;left:0pt;margin-left:169.85pt;margin-top:13.25pt;height:45.5pt;width:269pt;z-index:251674624;mso-width-relative:page;mso-height-relative:page;" fillcolor="#FFFFFF" filled="t" stroked="f" coordsize="5380,910" o:gfxdata="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D29Krra&#10;AAAACgEAAA8AAAAAAAAAAQAgAAAAIgAAAGRycy9kb3ducmV2LnhtbFBLAQIUABQAAAAIAIdO4kCs&#10;B+dBAgMAAC8KAAAOAAAAAAAAAAEAIAAAACkBAABkcnMvZTJvRG9jLnhtbFBLBQYAAAAABgAGAFkB&#10;AACdBgAAAAA=&#10;" path="m4925,0l454,0,381,6,311,23,245,51,186,88,133,133,87,186,50,246,23,311,6,381,0,455,6,528,23,598,50,664,87,723,133,776,186,822,245,859,311,886,381,903,454,909,4925,909,4999,903,5068,886,5134,859,5193,822,5246,776,5292,723,5329,664,5356,598,5374,528,5379,455,5374,381,5356,311,5329,246,5292,186,5246,133,5193,88,5134,51,5068,23,4999,6,4925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7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2149475</wp:posOffset>
                </wp:positionH>
                <wp:positionV relativeFrom="paragraph">
                  <wp:posOffset>164465</wp:posOffset>
                </wp:positionV>
                <wp:extent cx="3416300" cy="577850"/>
                <wp:effectExtent l="31750" t="31750" r="38100" b="38100"/>
                <wp:wrapNone/>
                <wp:docPr id="4" name="任意多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57785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5380" h="910">
                              <a:moveTo>
                                <a:pt x="5379" y="455"/>
                              </a:moveTo>
                              <a:lnTo>
                                <a:pt x="5374" y="528"/>
                              </a:lnTo>
                              <a:lnTo>
                                <a:pt x="5356" y="598"/>
                              </a:lnTo>
                              <a:lnTo>
                                <a:pt x="5329" y="664"/>
                              </a:lnTo>
                              <a:lnTo>
                                <a:pt x="5292" y="723"/>
                              </a:lnTo>
                              <a:lnTo>
                                <a:pt x="5246" y="776"/>
                              </a:lnTo>
                              <a:lnTo>
                                <a:pt x="5193" y="822"/>
                              </a:lnTo>
                              <a:lnTo>
                                <a:pt x="5134" y="859"/>
                              </a:lnTo>
                              <a:lnTo>
                                <a:pt x="5068" y="886"/>
                              </a:lnTo>
                              <a:lnTo>
                                <a:pt x="4999" y="903"/>
                              </a:lnTo>
                              <a:lnTo>
                                <a:pt x="4925" y="909"/>
                              </a:lnTo>
                              <a:lnTo>
                                <a:pt x="454" y="909"/>
                              </a:lnTo>
                              <a:lnTo>
                                <a:pt x="381" y="903"/>
                              </a:lnTo>
                              <a:lnTo>
                                <a:pt x="311" y="886"/>
                              </a:lnTo>
                              <a:lnTo>
                                <a:pt x="245" y="859"/>
                              </a:lnTo>
                              <a:lnTo>
                                <a:pt x="186" y="822"/>
                              </a:lnTo>
                              <a:lnTo>
                                <a:pt x="133" y="776"/>
                              </a:lnTo>
                              <a:lnTo>
                                <a:pt x="87" y="723"/>
                              </a:lnTo>
                              <a:lnTo>
                                <a:pt x="50" y="664"/>
                              </a:lnTo>
                              <a:lnTo>
                                <a:pt x="23" y="598"/>
                              </a:lnTo>
                              <a:lnTo>
                                <a:pt x="6" y="528"/>
                              </a:lnTo>
                              <a:lnTo>
                                <a:pt x="0" y="455"/>
                              </a:lnTo>
                              <a:lnTo>
                                <a:pt x="6" y="381"/>
                              </a:lnTo>
                              <a:lnTo>
                                <a:pt x="23" y="311"/>
                              </a:lnTo>
                              <a:lnTo>
                                <a:pt x="50" y="246"/>
                              </a:lnTo>
                              <a:lnTo>
                                <a:pt x="87" y="186"/>
                              </a:lnTo>
                              <a:lnTo>
                                <a:pt x="133" y="133"/>
                              </a:lnTo>
                              <a:lnTo>
                                <a:pt x="186" y="88"/>
                              </a:lnTo>
                              <a:lnTo>
                                <a:pt x="245" y="51"/>
                              </a:lnTo>
                              <a:lnTo>
                                <a:pt x="311" y="23"/>
                              </a:lnTo>
                              <a:lnTo>
                                <a:pt x="381" y="6"/>
                              </a:lnTo>
                              <a:lnTo>
                                <a:pt x="454" y="0"/>
                              </a:lnTo>
                              <a:lnTo>
                                <a:pt x="4925" y="0"/>
                              </a:lnTo>
                              <a:lnTo>
                                <a:pt x="4999" y="6"/>
                              </a:lnTo>
                              <a:lnTo>
                                <a:pt x="5068" y="23"/>
                              </a:lnTo>
                              <a:lnTo>
                                <a:pt x="5134" y="51"/>
                              </a:lnTo>
                              <a:lnTo>
                                <a:pt x="5193" y="88"/>
                              </a:lnTo>
                              <a:lnTo>
                                <a:pt x="5246" y="133"/>
                              </a:lnTo>
                              <a:lnTo>
                                <a:pt x="5292" y="186"/>
                              </a:lnTo>
                              <a:lnTo>
                                <a:pt x="5329" y="246"/>
                              </a:lnTo>
                              <a:lnTo>
                                <a:pt x="5356" y="311"/>
                              </a:lnTo>
                              <a:lnTo>
                                <a:pt x="5374" y="381"/>
                              </a:lnTo>
                              <a:lnTo>
                                <a:pt x="5379" y="455"/>
                              </a:lnTo>
                              <a:close/>
                            </a:path>
                          </a:pathLst>
                        </a:custGeom>
                        <a:noFill/>
                        <a:ln w="63500" cap="flat" cmpd="sng">
                          <a:solidFill>
                            <a:srgbClr val="ED1C2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5" o:spid="_x0000_s1026" o:spt="100" style="position:absolute;left:0pt;margin-left:169.25pt;margin-top:12.95pt;height:45.5pt;width:269pt;z-index:251675648;mso-width-relative:page;mso-height-relative:page;" filled="f" stroked="t" coordsize="5380,910" o:gfxdata="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CXsFPQ2AAAAAoBAAAPAAAAAAAAAAEAIAAAACIAAABkcnMvZG93bnJldi54bWxQSwEC&#10;FAAUAAAACACHTuJAfhDhcUoDAAC1CgAADgAAAAAAAAABACAAAAAnAQAAZHJzL2Uyb0RvYy54bWxQ&#10;SwUGAAAAAAYABgBZAQAA4wYAAAAA&#10;" path="m5379,455l5374,528,5356,598,5329,664,5292,723,5246,776,5193,822,5134,859,5068,886,4999,903,4925,909,454,909,381,903,311,886,245,859,186,822,133,776,87,723,50,664,23,598,6,528,0,455,6,381,23,311,50,246,87,186,133,133,186,88,245,51,311,23,381,6,454,0,4925,0,4999,6,5068,23,5134,51,5193,88,5246,133,5292,186,5329,246,5356,311,5374,381,5379,455xe">
                <v:fill on="f" focussize="0,0"/>
                <v:stroke weight="5pt" color="#ED1C24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7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-354965</wp:posOffset>
            </wp:positionV>
            <wp:extent cx="1806575" cy="1805940"/>
            <wp:effectExtent l="0" t="0" r="3175" b="3810"/>
            <wp:wrapNone/>
            <wp:docPr id="3" name="图片 4" descr="C:\Users\Administrator\Desktop\奈森\头像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C:\Users\Administrator\Desktop\奈森\头像\图片1.png图片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7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-273685</wp:posOffset>
                </wp:positionH>
                <wp:positionV relativeFrom="paragraph">
                  <wp:posOffset>-375920</wp:posOffset>
                </wp:positionV>
                <wp:extent cx="1848485" cy="1848485"/>
                <wp:effectExtent l="31750" t="31750" r="43815" b="43815"/>
                <wp:wrapNone/>
                <wp:docPr id="2" name="任意多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485" cy="18484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911" h="2911">
                              <a:moveTo>
                                <a:pt x="2910" y="1456"/>
                              </a:moveTo>
                              <a:lnTo>
                                <a:pt x="2909" y="1531"/>
                              </a:lnTo>
                              <a:lnTo>
                                <a:pt x="2903" y="1604"/>
                              </a:lnTo>
                              <a:lnTo>
                                <a:pt x="2894" y="1677"/>
                              </a:lnTo>
                              <a:lnTo>
                                <a:pt x="2881" y="1749"/>
                              </a:lnTo>
                              <a:lnTo>
                                <a:pt x="2865" y="1819"/>
                              </a:lnTo>
                              <a:lnTo>
                                <a:pt x="2845" y="1888"/>
                              </a:lnTo>
                              <a:lnTo>
                                <a:pt x="2822" y="1956"/>
                              </a:lnTo>
                              <a:lnTo>
                                <a:pt x="2796" y="2022"/>
                              </a:lnTo>
                              <a:lnTo>
                                <a:pt x="2767" y="2087"/>
                              </a:lnTo>
                              <a:lnTo>
                                <a:pt x="2735" y="2149"/>
                              </a:lnTo>
                              <a:lnTo>
                                <a:pt x="2700" y="2210"/>
                              </a:lnTo>
                              <a:lnTo>
                                <a:pt x="2662" y="2269"/>
                              </a:lnTo>
                              <a:lnTo>
                                <a:pt x="2621" y="2326"/>
                              </a:lnTo>
                              <a:lnTo>
                                <a:pt x="2578" y="2381"/>
                              </a:lnTo>
                              <a:lnTo>
                                <a:pt x="2532" y="2434"/>
                              </a:lnTo>
                              <a:lnTo>
                                <a:pt x="2484" y="2485"/>
                              </a:lnTo>
                              <a:lnTo>
                                <a:pt x="2434" y="2533"/>
                              </a:lnTo>
                              <a:lnTo>
                                <a:pt x="2381" y="2579"/>
                              </a:lnTo>
                              <a:lnTo>
                                <a:pt x="2326" y="2622"/>
                              </a:lnTo>
                              <a:lnTo>
                                <a:pt x="2269" y="2662"/>
                              </a:lnTo>
                              <a:lnTo>
                                <a:pt x="2210" y="2700"/>
                              </a:lnTo>
                              <a:lnTo>
                                <a:pt x="2149" y="2735"/>
                              </a:lnTo>
                              <a:lnTo>
                                <a:pt x="2086" y="2767"/>
                              </a:lnTo>
                              <a:lnTo>
                                <a:pt x="2022" y="2797"/>
                              </a:lnTo>
                              <a:lnTo>
                                <a:pt x="1956" y="2823"/>
                              </a:lnTo>
                              <a:lnTo>
                                <a:pt x="1888" y="2846"/>
                              </a:lnTo>
                              <a:lnTo>
                                <a:pt x="1819" y="2865"/>
                              </a:lnTo>
                              <a:lnTo>
                                <a:pt x="1748" y="2881"/>
                              </a:lnTo>
                              <a:lnTo>
                                <a:pt x="1677" y="2894"/>
                              </a:lnTo>
                              <a:lnTo>
                                <a:pt x="1604" y="2903"/>
                              </a:lnTo>
                              <a:lnTo>
                                <a:pt x="1530" y="2909"/>
                              </a:lnTo>
                              <a:lnTo>
                                <a:pt x="1455" y="2911"/>
                              </a:lnTo>
                              <a:lnTo>
                                <a:pt x="1380" y="2909"/>
                              </a:lnTo>
                              <a:lnTo>
                                <a:pt x="1306" y="2903"/>
                              </a:lnTo>
                              <a:lnTo>
                                <a:pt x="1234" y="2894"/>
                              </a:lnTo>
                              <a:lnTo>
                                <a:pt x="1162" y="2881"/>
                              </a:lnTo>
                              <a:lnTo>
                                <a:pt x="1091" y="2865"/>
                              </a:lnTo>
                              <a:lnTo>
                                <a:pt x="1022" y="2846"/>
                              </a:lnTo>
                              <a:lnTo>
                                <a:pt x="955" y="2823"/>
                              </a:lnTo>
                              <a:lnTo>
                                <a:pt x="889" y="2797"/>
                              </a:lnTo>
                              <a:lnTo>
                                <a:pt x="824" y="2767"/>
                              </a:lnTo>
                              <a:lnTo>
                                <a:pt x="762" y="2735"/>
                              </a:lnTo>
                              <a:lnTo>
                                <a:pt x="701" y="2700"/>
                              </a:lnTo>
                              <a:lnTo>
                                <a:pt x="642" y="2662"/>
                              </a:lnTo>
                              <a:lnTo>
                                <a:pt x="584" y="2622"/>
                              </a:lnTo>
                              <a:lnTo>
                                <a:pt x="529" y="2579"/>
                              </a:lnTo>
                              <a:lnTo>
                                <a:pt x="477" y="2533"/>
                              </a:lnTo>
                              <a:lnTo>
                                <a:pt x="426" y="2485"/>
                              </a:lnTo>
                              <a:lnTo>
                                <a:pt x="378" y="2434"/>
                              </a:lnTo>
                              <a:lnTo>
                                <a:pt x="332" y="2381"/>
                              </a:lnTo>
                              <a:lnTo>
                                <a:pt x="289" y="2326"/>
                              </a:lnTo>
                              <a:lnTo>
                                <a:pt x="248" y="2269"/>
                              </a:lnTo>
                              <a:lnTo>
                                <a:pt x="211" y="2210"/>
                              </a:lnTo>
                              <a:lnTo>
                                <a:pt x="176" y="2149"/>
                              </a:lnTo>
                              <a:lnTo>
                                <a:pt x="143" y="2087"/>
                              </a:lnTo>
                              <a:lnTo>
                                <a:pt x="114" y="2022"/>
                              </a:lnTo>
                              <a:lnTo>
                                <a:pt x="88" y="1956"/>
                              </a:lnTo>
                              <a:lnTo>
                                <a:pt x="65" y="1888"/>
                              </a:lnTo>
                              <a:lnTo>
                                <a:pt x="46" y="1819"/>
                              </a:lnTo>
                              <a:lnTo>
                                <a:pt x="29" y="1749"/>
                              </a:lnTo>
                              <a:lnTo>
                                <a:pt x="17" y="1677"/>
                              </a:lnTo>
                              <a:lnTo>
                                <a:pt x="7" y="1604"/>
                              </a:lnTo>
                              <a:lnTo>
                                <a:pt x="2" y="1531"/>
                              </a:lnTo>
                              <a:lnTo>
                                <a:pt x="0" y="1456"/>
                              </a:lnTo>
                              <a:lnTo>
                                <a:pt x="2" y="1381"/>
                              </a:lnTo>
                              <a:lnTo>
                                <a:pt x="7" y="1307"/>
                              </a:lnTo>
                              <a:lnTo>
                                <a:pt x="17" y="1234"/>
                              </a:lnTo>
                              <a:lnTo>
                                <a:pt x="29" y="1162"/>
                              </a:lnTo>
                              <a:lnTo>
                                <a:pt x="46" y="1092"/>
                              </a:lnTo>
                              <a:lnTo>
                                <a:pt x="65" y="1023"/>
                              </a:lnTo>
                              <a:lnTo>
                                <a:pt x="88" y="955"/>
                              </a:lnTo>
                              <a:lnTo>
                                <a:pt x="114" y="889"/>
                              </a:lnTo>
                              <a:lnTo>
                                <a:pt x="143" y="825"/>
                              </a:lnTo>
                              <a:lnTo>
                                <a:pt x="176" y="762"/>
                              </a:lnTo>
                              <a:lnTo>
                                <a:pt x="211" y="701"/>
                              </a:lnTo>
                              <a:lnTo>
                                <a:pt x="248" y="642"/>
                              </a:lnTo>
                              <a:lnTo>
                                <a:pt x="289" y="585"/>
                              </a:lnTo>
                              <a:lnTo>
                                <a:pt x="332" y="530"/>
                              </a:lnTo>
                              <a:lnTo>
                                <a:pt x="378" y="477"/>
                              </a:lnTo>
                              <a:lnTo>
                                <a:pt x="426" y="427"/>
                              </a:lnTo>
                              <a:lnTo>
                                <a:pt x="477" y="378"/>
                              </a:lnTo>
                              <a:lnTo>
                                <a:pt x="529" y="333"/>
                              </a:lnTo>
                              <a:lnTo>
                                <a:pt x="584" y="290"/>
                              </a:lnTo>
                              <a:lnTo>
                                <a:pt x="642" y="249"/>
                              </a:lnTo>
                              <a:lnTo>
                                <a:pt x="701" y="211"/>
                              </a:lnTo>
                              <a:lnTo>
                                <a:pt x="762" y="176"/>
                              </a:lnTo>
                              <a:lnTo>
                                <a:pt x="824" y="144"/>
                              </a:lnTo>
                              <a:lnTo>
                                <a:pt x="889" y="115"/>
                              </a:lnTo>
                              <a:lnTo>
                                <a:pt x="955" y="89"/>
                              </a:lnTo>
                              <a:lnTo>
                                <a:pt x="1022" y="66"/>
                              </a:lnTo>
                              <a:lnTo>
                                <a:pt x="1091" y="46"/>
                              </a:lnTo>
                              <a:lnTo>
                                <a:pt x="1162" y="30"/>
                              </a:lnTo>
                              <a:lnTo>
                                <a:pt x="1234" y="17"/>
                              </a:lnTo>
                              <a:lnTo>
                                <a:pt x="1306" y="8"/>
                              </a:lnTo>
                              <a:lnTo>
                                <a:pt x="1380" y="2"/>
                              </a:lnTo>
                              <a:lnTo>
                                <a:pt x="1455" y="0"/>
                              </a:lnTo>
                              <a:lnTo>
                                <a:pt x="1530" y="2"/>
                              </a:lnTo>
                              <a:lnTo>
                                <a:pt x="1604" y="8"/>
                              </a:lnTo>
                              <a:lnTo>
                                <a:pt x="1677" y="17"/>
                              </a:lnTo>
                              <a:lnTo>
                                <a:pt x="1748" y="30"/>
                              </a:lnTo>
                              <a:lnTo>
                                <a:pt x="1819" y="46"/>
                              </a:lnTo>
                              <a:lnTo>
                                <a:pt x="1888" y="66"/>
                              </a:lnTo>
                              <a:lnTo>
                                <a:pt x="1956" y="89"/>
                              </a:lnTo>
                              <a:lnTo>
                                <a:pt x="2022" y="115"/>
                              </a:lnTo>
                              <a:lnTo>
                                <a:pt x="2086" y="144"/>
                              </a:lnTo>
                              <a:lnTo>
                                <a:pt x="2149" y="176"/>
                              </a:lnTo>
                              <a:lnTo>
                                <a:pt x="2210" y="211"/>
                              </a:lnTo>
                              <a:lnTo>
                                <a:pt x="2269" y="249"/>
                              </a:lnTo>
                              <a:lnTo>
                                <a:pt x="2326" y="290"/>
                              </a:lnTo>
                              <a:lnTo>
                                <a:pt x="2381" y="333"/>
                              </a:lnTo>
                              <a:lnTo>
                                <a:pt x="2434" y="378"/>
                              </a:lnTo>
                              <a:lnTo>
                                <a:pt x="2484" y="427"/>
                              </a:lnTo>
                              <a:lnTo>
                                <a:pt x="2532" y="477"/>
                              </a:lnTo>
                              <a:lnTo>
                                <a:pt x="2578" y="530"/>
                              </a:lnTo>
                              <a:lnTo>
                                <a:pt x="2621" y="585"/>
                              </a:lnTo>
                              <a:lnTo>
                                <a:pt x="2662" y="642"/>
                              </a:lnTo>
                              <a:lnTo>
                                <a:pt x="2700" y="701"/>
                              </a:lnTo>
                              <a:lnTo>
                                <a:pt x="2735" y="762"/>
                              </a:lnTo>
                              <a:lnTo>
                                <a:pt x="2767" y="825"/>
                              </a:lnTo>
                              <a:lnTo>
                                <a:pt x="2796" y="889"/>
                              </a:lnTo>
                              <a:lnTo>
                                <a:pt x="2822" y="955"/>
                              </a:lnTo>
                              <a:lnTo>
                                <a:pt x="2845" y="1023"/>
                              </a:lnTo>
                              <a:lnTo>
                                <a:pt x="2865" y="1092"/>
                              </a:lnTo>
                              <a:lnTo>
                                <a:pt x="2881" y="1162"/>
                              </a:lnTo>
                              <a:lnTo>
                                <a:pt x="2894" y="1234"/>
                              </a:lnTo>
                              <a:lnTo>
                                <a:pt x="2903" y="1307"/>
                              </a:lnTo>
                              <a:lnTo>
                                <a:pt x="2909" y="1381"/>
                              </a:lnTo>
                              <a:lnTo>
                                <a:pt x="2910" y="1456"/>
                              </a:lnTo>
                              <a:close/>
                            </a:path>
                          </a:pathLst>
                        </a:custGeom>
                        <a:noFill/>
                        <a:ln w="63500" cap="flat" cmpd="sng">
                          <a:solidFill>
                            <a:srgbClr val="ED1C2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3" o:spid="_x0000_s1026" o:spt="100" style="position:absolute;left:0pt;margin-left:-21.55pt;margin-top:-29.6pt;height:145.55pt;width:145.55pt;z-index:251673600;mso-width-relative:page;mso-height-relative:page;" filled="f" stroked="t" coordsize="2911,2911" o:gfxdata="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" path="m2910,1456l2909,1531,2903,1604,2894,1677,2881,1749,2865,1819,2845,1888,2822,1956,2796,2022,2767,2087,2735,2149,2700,2210,2662,2269,2621,2326,2578,2381,2532,2434,2484,2485,2434,2533,2381,2579,2326,2622,2269,2662,2210,2700,2149,2735,2086,2767,2022,2797,1956,2823,1888,2846,1819,2865,1748,2881,1677,2894,1604,2903,1530,2909,1455,2911,1380,2909,1306,2903,1234,2894,1162,2881,1091,2865,1022,2846,955,2823,889,2797,824,2767,762,2735,701,2700,642,2662,584,2622,529,2579,477,2533,426,2485,378,2434,332,2381,289,2326,248,2269,211,2210,176,2149,143,2087,114,2022,88,1956,65,1888,46,1819,29,1749,17,1677,7,1604,2,1531,0,1456,2,1381,7,1307,17,1234,29,1162,46,1092,65,1023,88,955,114,889,143,825,176,762,211,701,248,642,289,585,332,530,378,477,426,427,477,378,529,333,584,290,642,249,701,211,762,176,824,144,889,115,955,89,1022,66,1091,46,1162,30,1234,17,1306,8,1380,2,1455,0,1530,2,1604,8,1677,17,1748,30,1819,46,1888,66,1956,89,2022,115,2086,144,2149,176,2210,211,2269,249,2326,290,2381,333,2434,378,2484,427,2532,477,2578,530,2621,585,2662,642,2700,701,2735,762,2767,825,2796,889,2822,955,2845,1023,2865,1092,2881,1162,2894,1234,2903,1307,2909,1381,2910,1456xe">
                <v:fill on="f" focussize="0,0"/>
                <v:stroke weight="5pt" color="#ED1C24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76"/>
        </w:rPr>
        <w:drawing>
          <wp:anchor distT="0" distB="0" distL="114300" distR="114300" simplePos="0" relativeHeight="503312384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-908685</wp:posOffset>
            </wp:positionV>
            <wp:extent cx="7560310" cy="10692130"/>
            <wp:effectExtent l="0" t="0" r="2540" b="1397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 Light">
    <w:altName w:val="黑体"/>
    <w:panose1 w:val="020B0502040204020203"/>
    <w:charset w:val="86"/>
    <w:family w:val="swiss"/>
    <w:pitch w:val="default"/>
    <w:sig w:usb0="00000000" w:usb1="0000000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A4196"/>
    <w:multiLevelType w:val="multilevel"/>
    <w:tmpl w:val="5ABA4196"/>
    <w:lvl w:ilvl="0" w:tentative="0">
      <w:start w:val="0"/>
      <w:numFmt w:val="bullet"/>
      <w:lvlText w:val="●"/>
      <w:lvlJc w:val="left"/>
      <w:pPr>
        <w:ind w:left="148" w:hanging="219"/>
      </w:pPr>
      <w:rPr>
        <w:rFonts w:hint="default" w:ascii="微软雅黑 Light" w:hAnsi="微软雅黑 Light" w:eastAsia="微软雅黑 Light" w:cs="微软雅黑 Light"/>
        <w:color w:val="58595B"/>
        <w:w w:val="101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735" w:hanging="21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331" w:hanging="21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927" w:hanging="21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522" w:hanging="21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3118" w:hanging="21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3714" w:hanging="21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4309" w:hanging="21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4905" w:hanging="21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913AA5"/>
    <w:rsid w:val="65913AA5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line="384" w:lineRule="exact"/>
      <w:ind w:left="148"/>
      <w:outlineLvl w:val="1"/>
    </w:pPr>
    <w:rPr>
      <w:rFonts w:ascii="微软雅黑" w:hAnsi="微软雅黑" w:eastAsia="微软雅黑" w:cs="微软雅黑"/>
      <w:sz w:val="23"/>
      <w:szCs w:val="23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98"/>
      <w:ind w:left="835"/>
      <w:outlineLvl w:val="2"/>
    </w:pPr>
    <w:rPr>
      <w:rFonts w:ascii="微软雅黑" w:hAnsi="微软雅黑" w:eastAsia="微软雅黑" w:cs="微软雅黑"/>
      <w:sz w:val="21"/>
      <w:szCs w:val="21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ind w:left="148"/>
    </w:pPr>
    <w:rPr>
      <w:rFonts w:ascii="微软雅黑 Light" w:hAnsi="微软雅黑 Light" w:eastAsia="微软雅黑 Light" w:cs="微软雅黑 Light"/>
      <w:sz w:val="19"/>
      <w:szCs w:val="19"/>
    </w:rPr>
  </w:style>
  <w:style w:type="paragraph" w:customStyle="1" w:styleId="8">
    <w:name w:val="List Paragraph"/>
    <w:basedOn w:val="1"/>
    <w:qFormat/>
    <w:uiPriority w:val="1"/>
    <w:pPr>
      <w:spacing w:line="288" w:lineRule="exact"/>
      <w:ind w:left="366" w:hanging="218"/>
    </w:pPr>
    <w:rPr>
      <w:rFonts w:ascii="微软雅黑 Light" w:hAnsi="微软雅黑 Light" w:eastAsia="微软雅黑 Light" w:cs="微软雅黑 Ligh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4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2018-04-14T08:30:00Z</dcterms:created>
  <dc:creator>scavengers拾荒者</dc:creator>
  <cp:lastModifiedBy>scavengers拾荒者</cp:lastModifiedBy>
  <dcterms:modified xsi:type="dcterms:W3CDTF">2018-04-14T08:57:15Z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