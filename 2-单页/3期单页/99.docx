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sz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3493264384" behindDoc="0" locked="0" layoutInCell="1" allowOverlap="1">
                <wp:simplePos x="0" y="0"/>
                <wp:positionH relativeFrom="column">
                  <wp:posOffset>4479925</wp:posOffset>
                </wp:positionH>
                <wp:positionV relativeFrom="paragraph">
                  <wp:posOffset>-410845</wp:posOffset>
                </wp:positionV>
                <wp:extent cx="1399540" cy="1551305"/>
                <wp:effectExtent l="81915" t="83820" r="99695" b="98425"/>
                <wp:wrapNone/>
                <wp:docPr id="14" name="椭圆 17" descr="头像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155130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 r="-6071"/>
                          </a:stretch>
                        </a:blipFill>
                        <a:ln w="28575" cap="flat" cmpd="sng">
                          <a:solidFill>
                            <a:schemeClr val="bg1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椭圆 17" o:spid="_x0000_s1026" o:spt="1" alt="头像111" style="position:absolute;left:0pt;margin-left:352.75pt;margin-top:-32.35pt;height:122.15pt;width:110.2pt;z-index:-801702912;mso-width-relative:page;mso-height-relative:page;" filled="t" stroked="t" coordsize="21600,21600" o:gfxdata="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">
                <v:fill type="frame" on="t" o:title="Sega微软噶尔" focussize="0,0" recolor="t" rotate="t" r:id="rId4"/>
                <v:stroke weight="2.25pt" color="#FFFFFF [3212]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39900160" behindDoc="1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-958850</wp:posOffset>
                </wp:positionV>
                <wp:extent cx="2270125" cy="11280140"/>
                <wp:effectExtent l="4445" t="42545" r="87630" b="5016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125" cy="112801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2.05pt;margin-top:-75.5pt;height:888.2pt;width:178.75pt;z-index:1936583680;v-text-anchor:middle;mso-width-relative:page;mso-height-relative:page;" fillcolor="#404040 [2429]" filled="t" stroked="f" coordsize="21600,21600" o:gfxdata="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">
                <v:fill on="t" focussize="0,0"/>
                <v:stroke on="f" weight="2pt"/>
                <v:imagedata o:title=""/>
                <o:lock v:ext="edit" aspectratio="f"/>
                <v:shadow on="t" color="#000000" opacity="26214f" offset="3pt,0pt" origin="-32768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93252096" behindDoc="1" locked="0" layoutInCell="1" allowOverlap="1">
                <wp:simplePos x="0" y="0"/>
                <wp:positionH relativeFrom="column">
                  <wp:posOffset>6223635</wp:posOffset>
                </wp:positionH>
                <wp:positionV relativeFrom="paragraph">
                  <wp:posOffset>-977900</wp:posOffset>
                </wp:positionV>
                <wp:extent cx="195580" cy="11280140"/>
                <wp:effectExtent l="0" t="0" r="13970" b="1651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112801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0.05pt;margin-top:-77pt;height:888.2pt;width:15.4pt;z-index:-1305031680;v-text-anchor:middle;mso-width-relative:page;mso-height-relative:page;" fillcolor="#0D0D0D [3069]" filled="t" stroked="f" coordsize="21600,21600" o:gfxdata="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Fb5igncAAAADgEAAA8AAAAAAAAAAQAgAAAAIgAAAGRycy9kb3ducmV2LnhtbFBLAQIUABQAAAAI&#10;AIdO4kCip0mGWwIAAJ8EAAAOAAAAAAAAAAEAIAAAACsBAABkcnMvZTJvRG9jLnhtbFBLBQYAAAAA&#10;BgAGAFkBAAD4BQ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58240" behindDoc="1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-381000</wp:posOffset>
                </wp:positionV>
                <wp:extent cx="4231640" cy="2313305"/>
                <wp:effectExtent l="0" t="0" r="0" b="0"/>
                <wp:wrapNone/>
                <wp:docPr id="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1640" cy="2313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6176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536"/>
                              <w:gridCol w:w="597"/>
                              <w:gridCol w:w="735"/>
                              <w:gridCol w:w="2910"/>
                              <w:gridCol w:w="1158"/>
                              <w:gridCol w:w="24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536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262626" w:themeFill="text1" w:themeFillTint="D8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262626" w:themeFill="text1" w:themeFillTint="D8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5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262626" w:themeFill="text1" w:themeFillTint="D8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highlight w:val="none"/>
                                      <w:lang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  <w:tc>
                                <w:tcPr>
                                  <w:tcW w:w="1158" w:type="dxa"/>
                                  <w:tcBorders>
                                    <w:top w:val="single" w:color="D7D7D7" w:themeColor="background1" w:themeShade="D8" w:sz="4" w:space="0"/>
                                    <w:left w:val="nil"/>
                                    <w:bottom w:val="single" w:color="D7D7D7" w:themeColor="background1" w:themeShade="D8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highlight w:val="no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RESUM</w:t>
                                  </w:r>
                                  <w:r>
                                    <w:rPr>
                                      <w:rFonts w:hint="eastAsia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highlight w:val="none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6176" w:type="dxa"/>
                                  <w:gridSpan w:val="6"/>
                                  <w:tcBorders>
                                    <w:top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市场营销学（本科）</w:t>
                                  </w:r>
                                </w:p>
                              </w:tc>
                              <w:tc>
                                <w:tcPr>
                                  <w:tcW w:w="430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南京财经学院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20xx-20xx</w:t>
                                  </w:r>
                                </w:p>
                              </w:tc>
                              <w:tc>
                                <w:tcPr>
                                  <w:tcW w:w="430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管理学、市场营销学、经济法、国际市场营销、广告学、经济学、管理信息系统、统计学、会计学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市场营销学（本科）</w:t>
                                  </w:r>
                                </w:p>
                              </w:tc>
                              <w:tc>
                                <w:tcPr>
                                  <w:tcW w:w="430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南京财经学院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20xx-20xx</w:t>
                                  </w:r>
                                </w:p>
                              </w:tc>
                              <w:tc>
                                <w:tcPr>
                                  <w:tcW w:w="4308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管理学、市场营销学、经济法、国际市场营销、广告学、经济学、管理信息系统、统计学、会计学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373737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4pt;margin-top:-30pt;height:182.15pt;width:333.2pt;z-index:-1305025536;mso-width-relative:page;mso-height-relative:page;" fillcolor="#FFFFFF" filled="t" stroked="f" coordsize="21600,21600" o:gfxdata="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gsU8v2gAAAAwBAAAPAAAA&#10;AAAAAAEAIAAAACIAAABkcnMvZG93bnJldi54bWxQSwECFAAUAAAACACHTuJALu0/+toBAACTAwAA&#10;DgAAAAAAAAABACAAAAApAQAAZHJzL2Uyb0RvYy54bWxQSwUGAAAAAAYABgBZAQAAdQ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6176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536"/>
                        <w:gridCol w:w="597"/>
                        <w:gridCol w:w="735"/>
                        <w:gridCol w:w="2910"/>
                        <w:gridCol w:w="1158"/>
                        <w:gridCol w:w="24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536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262626" w:themeFill="text1" w:themeFillTint="D8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59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262626" w:themeFill="text1" w:themeFillTint="D8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645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262626" w:themeFill="text1" w:themeFillTint="D8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highlight w:val="none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  <w:tc>
                          <w:tcPr>
                            <w:tcW w:w="1158" w:type="dxa"/>
                            <w:tcBorders>
                              <w:top w:val="single" w:color="D7D7D7" w:themeColor="background1" w:themeShade="D8" w:sz="4" w:space="0"/>
                              <w:left w:val="nil"/>
                              <w:bottom w:val="single" w:color="D7D7D7" w:themeColor="background1" w:themeShade="D8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highlight w:val="no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RESUM</w:t>
                            </w:r>
                            <w:r>
                              <w:rPr>
                                <w:rFonts w:hint="eastAsia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color="auto" w:sz="4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highlight w:val="none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6176" w:type="dxa"/>
                            <w:gridSpan w:val="6"/>
                            <w:tcBorders>
                              <w:top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市场营销学（本科）</w:t>
                            </w:r>
                          </w:p>
                        </w:tc>
                        <w:tc>
                          <w:tcPr>
                            <w:tcW w:w="430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南京财经学院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20xx-20xx</w:t>
                            </w:r>
                          </w:p>
                        </w:tc>
                        <w:tc>
                          <w:tcPr>
                            <w:tcW w:w="430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管理学、市场营销学、经济法、国际市场营销、广告学、经济学、管理信息系统、统计学、会计学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430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市场营销学（本科）</w:t>
                            </w:r>
                          </w:p>
                        </w:tc>
                        <w:tc>
                          <w:tcPr>
                            <w:tcW w:w="430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南京财经学院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20xx-20xx</w:t>
                            </w:r>
                          </w:p>
                        </w:tc>
                        <w:tc>
                          <w:tcPr>
                            <w:tcW w:w="4308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管理学、市场营销学、经济法、国际市场营销、广告学、经济学、管理信息系统、统计学、会计学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373737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74624" behindDoc="0" locked="0" layoutInCell="1" allowOverlap="1">
                <wp:simplePos x="0" y="0"/>
                <wp:positionH relativeFrom="column">
                  <wp:posOffset>-390525</wp:posOffset>
                </wp:positionH>
                <wp:positionV relativeFrom="paragraph">
                  <wp:posOffset>-291465</wp:posOffset>
                </wp:positionV>
                <wp:extent cx="231140" cy="231140"/>
                <wp:effectExtent l="0" t="0" r="16510" b="1651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" cy="231140"/>
                          <a:chOff x="2598" y="9590"/>
                          <a:chExt cx="364" cy="364"/>
                        </a:xfrm>
                        <a:solidFill>
                          <a:srgbClr val="FFC000"/>
                        </a:solidFill>
                      </wpg:grpSpPr>
                      <wps:wsp>
                        <wps:cNvPr id="39" name="椭圆 39"/>
                        <wps:cNvSpPr/>
                        <wps:spPr>
                          <a:xfrm>
                            <a:off x="2598" y="9590"/>
                            <a:ext cx="364" cy="364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 noEditPoints="1"/>
                        </wps:cNvSpPr>
                        <wps:spPr bwMode="auto">
                          <a:xfrm>
                            <a:off x="2658" y="9663"/>
                            <a:ext cx="261" cy="225"/>
                          </a:xfrm>
                          <a:custGeom>
                            <a:avLst/>
                            <a:gdLst>
                              <a:gd name="T0" fmla="*/ 28 w 125"/>
                              <a:gd name="T1" fmla="*/ 60 h 107"/>
                              <a:gd name="T2" fmla="*/ 28 w 125"/>
                              <a:gd name="T3" fmla="*/ 78 h 107"/>
                              <a:gd name="T4" fmla="*/ 65 w 125"/>
                              <a:gd name="T5" fmla="*/ 95 h 107"/>
                              <a:gd name="T6" fmla="*/ 101 w 125"/>
                              <a:gd name="T7" fmla="*/ 78 h 107"/>
                              <a:gd name="T8" fmla="*/ 101 w 125"/>
                              <a:gd name="T9" fmla="*/ 59 h 107"/>
                              <a:gd name="T10" fmla="*/ 69 w 125"/>
                              <a:gd name="T11" fmla="*/ 77 h 107"/>
                              <a:gd name="T12" fmla="*/ 62 w 125"/>
                              <a:gd name="T13" fmla="*/ 77 h 107"/>
                              <a:gd name="T14" fmla="*/ 28 w 125"/>
                              <a:gd name="T15" fmla="*/ 60 h 107"/>
                              <a:gd name="T16" fmla="*/ 65 w 125"/>
                              <a:gd name="T17" fmla="*/ 39 h 107"/>
                              <a:gd name="T18" fmla="*/ 55 w 125"/>
                              <a:gd name="T19" fmla="*/ 37 h 107"/>
                              <a:gd name="T20" fmla="*/ 18 w 125"/>
                              <a:gd name="T21" fmla="*/ 50 h 107"/>
                              <a:gd name="T22" fmla="*/ 62 w 125"/>
                              <a:gd name="T23" fmla="*/ 72 h 107"/>
                              <a:gd name="T24" fmla="*/ 70 w 125"/>
                              <a:gd name="T25" fmla="*/ 72 h 107"/>
                              <a:gd name="T26" fmla="*/ 122 w 125"/>
                              <a:gd name="T27" fmla="*/ 41 h 107"/>
                              <a:gd name="T28" fmla="*/ 125 w 125"/>
                              <a:gd name="T29" fmla="*/ 35 h 107"/>
                              <a:gd name="T30" fmla="*/ 121 w 125"/>
                              <a:gd name="T31" fmla="*/ 28 h 107"/>
                              <a:gd name="T32" fmla="*/ 67 w 125"/>
                              <a:gd name="T33" fmla="*/ 1 h 107"/>
                              <a:gd name="T34" fmla="*/ 60 w 125"/>
                              <a:gd name="T35" fmla="*/ 1 h 107"/>
                              <a:gd name="T36" fmla="*/ 8 w 125"/>
                              <a:gd name="T37" fmla="*/ 32 h 107"/>
                              <a:gd name="T38" fmla="*/ 5 w 125"/>
                              <a:gd name="T39" fmla="*/ 38 h 107"/>
                              <a:gd name="T40" fmla="*/ 9 w 125"/>
                              <a:gd name="T41" fmla="*/ 45 h 107"/>
                              <a:gd name="T42" fmla="*/ 9 w 125"/>
                              <a:gd name="T43" fmla="*/ 72 h 107"/>
                              <a:gd name="T44" fmla="*/ 4 w 125"/>
                              <a:gd name="T45" fmla="*/ 79 h 107"/>
                              <a:gd name="T46" fmla="*/ 7 w 125"/>
                              <a:gd name="T47" fmla="*/ 84 h 107"/>
                              <a:gd name="T48" fmla="*/ 2 w 125"/>
                              <a:gd name="T49" fmla="*/ 93 h 107"/>
                              <a:gd name="T50" fmla="*/ 0 w 125"/>
                              <a:gd name="T51" fmla="*/ 99 h 107"/>
                              <a:gd name="T52" fmla="*/ 3 w 125"/>
                              <a:gd name="T53" fmla="*/ 105 h 107"/>
                              <a:gd name="T54" fmla="*/ 4 w 125"/>
                              <a:gd name="T55" fmla="*/ 105 h 107"/>
                              <a:gd name="T56" fmla="*/ 10 w 125"/>
                              <a:gd name="T57" fmla="*/ 107 h 107"/>
                              <a:gd name="T58" fmla="*/ 15 w 125"/>
                              <a:gd name="T59" fmla="*/ 103 h 107"/>
                              <a:gd name="T60" fmla="*/ 16 w 125"/>
                              <a:gd name="T61" fmla="*/ 84 h 107"/>
                              <a:gd name="T62" fmla="*/ 18 w 125"/>
                              <a:gd name="T63" fmla="*/ 79 h 107"/>
                              <a:gd name="T64" fmla="*/ 13 w 125"/>
                              <a:gd name="T65" fmla="*/ 73 h 107"/>
                              <a:gd name="T66" fmla="*/ 13 w 125"/>
                              <a:gd name="T67" fmla="*/ 46 h 107"/>
                              <a:gd name="T68" fmla="*/ 54 w 125"/>
                              <a:gd name="T69" fmla="*/ 32 h 107"/>
                              <a:gd name="T70" fmla="*/ 56 w 125"/>
                              <a:gd name="T71" fmla="*/ 29 h 107"/>
                              <a:gd name="T72" fmla="*/ 65 w 125"/>
                              <a:gd name="T73" fmla="*/ 35 h 107"/>
                              <a:gd name="T74" fmla="*/ 74 w 125"/>
                              <a:gd name="T75" fmla="*/ 30 h 107"/>
                              <a:gd name="T76" fmla="*/ 73 w 125"/>
                              <a:gd name="T77" fmla="*/ 28 h 107"/>
                              <a:gd name="T78" fmla="*/ 76 w 125"/>
                              <a:gd name="T79" fmla="*/ 34 h 107"/>
                              <a:gd name="T80" fmla="*/ 65 w 125"/>
                              <a:gd name="T81" fmla="*/ 39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25" h="107">
                                <a:moveTo>
                                  <a:pt x="28" y="60"/>
                                </a:moveTo>
                                <a:cubicBezTo>
                                  <a:pt x="28" y="78"/>
                                  <a:pt x="28" y="78"/>
                                  <a:pt x="28" y="78"/>
                                </a:cubicBezTo>
                                <a:cubicBezTo>
                                  <a:pt x="28" y="78"/>
                                  <a:pt x="43" y="95"/>
                                  <a:pt x="65" y="95"/>
                                </a:cubicBezTo>
                                <a:cubicBezTo>
                                  <a:pt x="91" y="95"/>
                                  <a:pt x="101" y="78"/>
                                  <a:pt x="101" y="78"/>
                                </a:cubicBezTo>
                                <a:cubicBezTo>
                                  <a:pt x="101" y="59"/>
                                  <a:pt x="101" y="59"/>
                                  <a:pt x="101" y="59"/>
                                </a:cubicBezTo>
                                <a:cubicBezTo>
                                  <a:pt x="69" y="77"/>
                                  <a:pt x="69" y="77"/>
                                  <a:pt x="69" y="77"/>
                                </a:cubicBezTo>
                                <a:cubicBezTo>
                                  <a:pt x="67" y="78"/>
                                  <a:pt x="64" y="78"/>
                                  <a:pt x="62" y="77"/>
                                </a:cubicBezTo>
                                <a:lnTo>
                                  <a:pt x="28" y="60"/>
                                </a:lnTo>
                                <a:close/>
                                <a:moveTo>
                                  <a:pt x="65" y="39"/>
                                </a:moveTo>
                                <a:cubicBezTo>
                                  <a:pt x="61" y="39"/>
                                  <a:pt x="58" y="38"/>
                                  <a:pt x="55" y="37"/>
                                </a:cubicBezTo>
                                <a:cubicBezTo>
                                  <a:pt x="18" y="50"/>
                                  <a:pt x="18" y="50"/>
                                  <a:pt x="18" y="50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65" y="73"/>
                                  <a:pt x="67" y="73"/>
                                  <a:pt x="70" y="72"/>
                                </a:cubicBezTo>
                                <a:cubicBezTo>
                                  <a:pt x="122" y="41"/>
                                  <a:pt x="122" y="41"/>
                                  <a:pt x="122" y="41"/>
                                </a:cubicBezTo>
                                <a:cubicBezTo>
                                  <a:pt x="124" y="40"/>
                                  <a:pt x="125" y="37"/>
                                  <a:pt x="125" y="35"/>
                                </a:cubicBezTo>
                                <a:cubicBezTo>
                                  <a:pt x="125" y="32"/>
                                  <a:pt x="124" y="29"/>
                                  <a:pt x="121" y="28"/>
                                </a:cubicBezTo>
                                <a:cubicBezTo>
                                  <a:pt x="67" y="1"/>
                                  <a:pt x="67" y="1"/>
                                  <a:pt x="67" y="1"/>
                                </a:cubicBezTo>
                                <a:cubicBezTo>
                                  <a:pt x="65" y="0"/>
                                  <a:pt x="62" y="0"/>
                                  <a:pt x="60" y="1"/>
                                </a:cubicBezTo>
                                <a:cubicBezTo>
                                  <a:pt x="8" y="32"/>
                                  <a:pt x="8" y="32"/>
                                  <a:pt x="8" y="32"/>
                                </a:cubicBezTo>
                                <a:cubicBezTo>
                                  <a:pt x="6" y="33"/>
                                  <a:pt x="4" y="36"/>
                                  <a:pt x="5" y="38"/>
                                </a:cubicBezTo>
                                <a:cubicBezTo>
                                  <a:pt x="5" y="41"/>
                                  <a:pt x="6" y="44"/>
                                  <a:pt x="9" y="45"/>
                                </a:cubicBezTo>
                                <a:cubicBezTo>
                                  <a:pt x="9" y="72"/>
                                  <a:pt x="9" y="72"/>
                                  <a:pt x="9" y="72"/>
                                </a:cubicBezTo>
                                <a:cubicBezTo>
                                  <a:pt x="6" y="73"/>
                                  <a:pt x="4" y="76"/>
                                  <a:pt x="4" y="79"/>
                                </a:cubicBezTo>
                                <a:cubicBezTo>
                                  <a:pt x="4" y="81"/>
                                  <a:pt x="5" y="83"/>
                                  <a:pt x="7" y="84"/>
                                </a:cubicBezTo>
                                <a:cubicBezTo>
                                  <a:pt x="6" y="88"/>
                                  <a:pt x="4" y="91"/>
                                  <a:pt x="2" y="93"/>
                                </a:cubicBezTo>
                                <a:cubicBezTo>
                                  <a:pt x="1" y="94"/>
                                  <a:pt x="0" y="97"/>
                                  <a:pt x="0" y="99"/>
                                </a:cubicBezTo>
                                <a:cubicBezTo>
                                  <a:pt x="0" y="101"/>
                                  <a:pt x="1" y="103"/>
                                  <a:pt x="3" y="105"/>
                                </a:cubicBezTo>
                                <a:cubicBezTo>
                                  <a:pt x="4" y="105"/>
                                  <a:pt x="4" y="105"/>
                                  <a:pt x="4" y="105"/>
                                </a:cubicBezTo>
                                <a:cubicBezTo>
                                  <a:pt x="6" y="107"/>
                                  <a:pt x="8" y="107"/>
                                  <a:pt x="10" y="107"/>
                                </a:cubicBezTo>
                                <a:cubicBezTo>
                                  <a:pt x="12" y="106"/>
                                  <a:pt x="14" y="105"/>
                                  <a:pt x="15" y="103"/>
                                </a:cubicBezTo>
                                <a:cubicBezTo>
                                  <a:pt x="19" y="96"/>
                                  <a:pt x="17" y="88"/>
                                  <a:pt x="16" y="84"/>
                                </a:cubicBezTo>
                                <a:cubicBezTo>
                                  <a:pt x="17" y="83"/>
                                  <a:pt x="18" y="81"/>
                                  <a:pt x="18" y="79"/>
                                </a:cubicBezTo>
                                <a:cubicBezTo>
                                  <a:pt x="18" y="76"/>
                                  <a:pt x="16" y="73"/>
                                  <a:pt x="13" y="73"/>
                                </a:cubicBezTo>
                                <a:cubicBezTo>
                                  <a:pt x="13" y="46"/>
                                  <a:pt x="13" y="46"/>
                                  <a:pt x="13" y="46"/>
                                </a:cubicBezTo>
                                <a:cubicBezTo>
                                  <a:pt x="54" y="32"/>
                                  <a:pt x="54" y="32"/>
                                  <a:pt x="54" y="32"/>
                                </a:cubicBezTo>
                                <a:cubicBezTo>
                                  <a:pt x="54" y="30"/>
                                  <a:pt x="56" y="29"/>
                                  <a:pt x="56" y="29"/>
                                </a:cubicBezTo>
                                <a:cubicBezTo>
                                  <a:pt x="56" y="29"/>
                                  <a:pt x="56" y="35"/>
                                  <a:pt x="65" y="35"/>
                                </a:cubicBezTo>
                                <a:cubicBezTo>
                                  <a:pt x="70" y="35"/>
                                  <a:pt x="74" y="33"/>
                                  <a:pt x="74" y="30"/>
                                </a:cubicBezTo>
                                <a:cubicBezTo>
                                  <a:pt x="74" y="30"/>
                                  <a:pt x="74" y="29"/>
                                  <a:pt x="73" y="28"/>
                                </a:cubicBezTo>
                                <a:cubicBezTo>
                                  <a:pt x="75" y="30"/>
                                  <a:pt x="76" y="32"/>
                                  <a:pt x="76" y="34"/>
                                </a:cubicBezTo>
                                <a:cubicBezTo>
                                  <a:pt x="76" y="37"/>
                                  <a:pt x="71" y="39"/>
                                  <a:pt x="65" y="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.75pt;margin-top:-22.95pt;height:18.2pt;width:18.2pt;z-index:-801692672;mso-width-relative:page;mso-height-relative:page;" coordorigin="2598,9590" coordsize="364,364" o:gfxdata="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">
                <o:lock v:ext="edit" aspectratio="f"/>
                <v:shape id="_x0000_s1026" o:spid="_x0000_s1026" o:spt="3" type="#_x0000_t3" style="position:absolute;left:2598;top:9590;height:364;width:364;v-text-anchor:middle;" filled="t" stroked="f" coordsize="21600,21600" o:gfxdata="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xWJ+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f"/>
                </v:shape>
                <v:shape id="Freeform 11" o:spid="_x0000_s1026" o:spt="100" style="position:absolute;left:2658;top:9663;height:225;width:261;" fillcolor="#FFFFFF [3212]" filled="t" stroked="f" coordsize="125,107" o:gfxdata="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Drzi8AAAA&#10;2wAAAA8AAAAAAAAAAQAgAAAAIgAAAGRycy9kb3ducmV2LnhtbFBLAQIUABQAAAAIAIdO4kAzLwWe&#10;OwAAADkAAAAQAAAAAAAAAAEAIAAAAAsBAABkcnMvc2hhcGV4bWwueG1sUEsFBgAAAAAGAAYAWwEA&#10;ALUDAAAAAA==&#10;" path="m28,60c28,78,28,78,28,78c28,78,43,95,65,95c91,95,101,78,101,78c101,59,101,59,101,59c69,77,69,77,69,77c67,78,64,78,62,77l28,60xm65,39c61,39,58,38,55,37c18,50,18,50,18,50c62,72,62,72,62,72c65,73,67,73,70,72c122,41,122,41,122,41c124,40,125,37,125,35c125,32,124,29,121,28c67,1,67,1,67,1c65,0,62,0,60,1c8,32,8,32,8,32c6,33,4,36,5,38c5,41,6,44,9,45c9,72,9,72,9,72c6,73,4,76,4,79c4,81,5,83,7,84c6,88,4,91,2,93c1,94,0,97,0,99c0,101,1,103,3,105c4,105,4,105,4,105c6,107,8,107,10,107c12,106,14,105,15,103c19,96,17,88,16,84c17,83,18,81,18,79c18,76,16,73,13,73c13,46,13,46,13,46c54,32,54,32,54,32c54,30,56,29,56,29c56,29,56,35,65,35c70,35,74,33,74,30c74,30,74,29,73,28c75,30,76,32,76,34c76,37,71,39,65,39xe">
                  <v:path o:connectlocs="58,126;58,164;135,199;210,164;210,124;144,161;129,161;58,126;135,82;114,77;37,105;129,151;146,151;254,86;261,73;252,58;139,2;125,2;16,67;10,79;18,94;18,151;8,166;14,176;4,195;0,208;6,220;8,220;20,225;31,216;33,176;37,166;27,153;27,96;112,67;116,60;135,73;154,63;152,58;158,71;135,82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  <w:sz w:val="21"/>
          <w:lang w:val="en-US" w:eastAsia="zh-CN"/>
        </w:rPr>
      </w:pPr>
    </w:p>
    <w:p>
      <w:pPr>
        <w:rPr>
          <w:rFonts w:hint="eastAsia"/>
          <w:sz w:val="21"/>
          <w:lang w:val="en-US" w:eastAsia="zh-CN"/>
        </w:rPr>
      </w:pPr>
    </w:p>
    <w:p>
      <w:pPr>
        <w:rPr>
          <w:rFonts w:hint="eastAsia"/>
          <w:sz w:val="21"/>
          <w:lang w:val="en-US" w:eastAsia="zh-CN"/>
        </w:rPr>
      </w:pPr>
    </w:p>
    <w:p>
      <w:pPr>
        <w:rPr>
          <w:rFonts w:hint="eastAsia"/>
          <w:sz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3493293056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6711950</wp:posOffset>
                </wp:positionV>
                <wp:extent cx="231140" cy="245110"/>
                <wp:effectExtent l="0" t="0" r="16510" b="2540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" cy="245110"/>
                          <a:chOff x="2859" y="13586"/>
                          <a:chExt cx="364" cy="386"/>
                        </a:xfrm>
                      </wpg:grpSpPr>
                      <wps:wsp>
                        <wps:cNvPr id="47" name="椭圆 47"/>
                        <wps:cNvSpPr/>
                        <wps:spPr>
                          <a:xfrm>
                            <a:off x="2859" y="13586"/>
                            <a:ext cx="364" cy="387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Freeform 17"/>
                        <wps:cNvSpPr>
                          <a:spLocks noEditPoints="1"/>
                        </wps:cNvSpPr>
                        <wps:spPr bwMode="auto">
                          <a:xfrm>
                            <a:off x="2937" y="13678"/>
                            <a:ext cx="195" cy="231"/>
                          </a:xfrm>
                          <a:custGeom>
                            <a:avLst/>
                            <a:gdLst>
                              <a:gd name="T0" fmla="*/ 57 w 95"/>
                              <a:gd name="T1" fmla="*/ 88 h 105"/>
                              <a:gd name="T2" fmla="*/ 50 w 95"/>
                              <a:gd name="T3" fmla="*/ 75 h 105"/>
                              <a:gd name="T4" fmla="*/ 42 w 95"/>
                              <a:gd name="T5" fmla="*/ 81 h 105"/>
                              <a:gd name="T6" fmla="*/ 32 w 95"/>
                              <a:gd name="T7" fmla="*/ 89 h 105"/>
                              <a:gd name="T8" fmla="*/ 28 w 95"/>
                              <a:gd name="T9" fmla="*/ 102 h 105"/>
                              <a:gd name="T10" fmla="*/ 47 w 95"/>
                              <a:gd name="T11" fmla="*/ 105 h 105"/>
                              <a:gd name="T12" fmla="*/ 66 w 95"/>
                              <a:gd name="T13" fmla="*/ 104 h 105"/>
                              <a:gd name="T14" fmla="*/ 66 w 95"/>
                              <a:gd name="T15" fmla="*/ 95 h 105"/>
                              <a:gd name="T16" fmla="*/ 82 w 95"/>
                              <a:gd name="T17" fmla="*/ 13 h 105"/>
                              <a:gd name="T18" fmla="*/ 80 w 95"/>
                              <a:gd name="T19" fmla="*/ 8 h 105"/>
                              <a:gd name="T20" fmla="*/ 47 w 95"/>
                              <a:gd name="T21" fmla="*/ 0 h 105"/>
                              <a:gd name="T22" fmla="*/ 15 w 95"/>
                              <a:gd name="T23" fmla="*/ 8 h 105"/>
                              <a:gd name="T24" fmla="*/ 12 w 95"/>
                              <a:gd name="T25" fmla="*/ 13 h 105"/>
                              <a:gd name="T26" fmla="*/ 8 w 95"/>
                              <a:gd name="T27" fmla="*/ 46 h 105"/>
                              <a:gd name="T28" fmla="*/ 19 w 95"/>
                              <a:gd name="T29" fmla="*/ 51 h 105"/>
                              <a:gd name="T30" fmla="*/ 20 w 95"/>
                              <a:gd name="T31" fmla="*/ 54 h 105"/>
                              <a:gd name="T32" fmla="*/ 22 w 95"/>
                              <a:gd name="T33" fmla="*/ 56 h 105"/>
                              <a:gd name="T34" fmla="*/ 25 w 95"/>
                              <a:gd name="T35" fmla="*/ 59 h 105"/>
                              <a:gd name="T36" fmla="*/ 28 w 95"/>
                              <a:gd name="T37" fmla="*/ 62 h 105"/>
                              <a:gd name="T38" fmla="*/ 34 w 95"/>
                              <a:gd name="T39" fmla="*/ 66 h 105"/>
                              <a:gd name="T40" fmla="*/ 40 w 95"/>
                              <a:gd name="T41" fmla="*/ 69 h 105"/>
                              <a:gd name="T42" fmla="*/ 42 w 95"/>
                              <a:gd name="T43" fmla="*/ 69 h 105"/>
                              <a:gd name="T44" fmla="*/ 44 w 95"/>
                              <a:gd name="T45" fmla="*/ 70 h 105"/>
                              <a:gd name="T46" fmla="*/ 49 w 95"/>
                              <a:gd name="T47" fmla="*/ 70 h 105"/>
                              <a:gd name="T48" fmla="*/ 52 w 95"/>
                              <a:gd name="T49" fmla="*/ 69 h 105"/>
                              <a:gd name="T50" fmla="*/ 53 w 95"/>
                              <a:gd name="T51" fmla="*/ 69 h 105"/>
                              <a:gd name="T52" fmla="*/ 56 w 95"/>
                              <a:gd name="T53" fmla="*/ 68 h 105"/>
                              <a:gd name="T54" fmla="*/ 66 w 95"/>
                              <a:gd name="T55" fmla="*/ 63 h 105"/>
                              <a:gd name="T56" fmla="*/ 68 w 95"/>
                              <a:gd name="T57" fmla="*/ 61 h 105"/>
                              <a:gd name="T58" fmla="*/ 72 w 95"/>
                              <a:gd name="T59" fmla="*/ 57 h 105"/>
                              <a:gd name="T60" fmla="*/ 74 w 95"/>
                              <a:gd name="T61" fmla="*/ 55 h 105"/>
                              <a:gd name="T62" fmla="*/ 75 w 95"/>
                              <a:gd name="T63" fmla="*/ 52 h 105"/>
                              <a:gd name="T64" fmla="*/ 77 w 95"/>
                              <a:gd name="T65" fmla="*/ 51 h 105"/>
                              <a:gd name="T66" fmla="*/ 93 w 95"/>
                              <a:gd name="T67" fmla="*/ 21 h 105"/>
                              <a:gd name="T68" fmla="*/ 7 w 95"/>
                              <a:gd name="T69" fmla="*/ 24 h 105"/>
                              <a:gd name="T70" fmla="*/ 15 w 95"/>
                              <a:gd name="T71" fmla="*/ 19 h 105"/>
                              <a:gd name="T72" fmla="*/ 15 w 95"/>
                              <a:gd name="T73" fmla="*/ 36 h 105"/>
                              <a:gd name="T74" fmla="*/ 16 w 95"/>
                              <a:gd name="T75" fmla="*/ 39 h 105"/>
                              <a:gd name="T76" fmla="*/ 16 w 95"/>
                              <a:gd name="T77" fmla="*/ 43 h 105"/>
                              <a:gd name="T78" fmla="*/ 17 w 95"/>
                              <a:gd name="T79" fmla="*/ 45 h 105"/>
                              <a:gd name="T80" fmla="*/ 7 w 95"/>
                              <a:gd name="T81" fmla="*/ 34 h 105"/>
                              <a:gd name="T82" fmla="*/ 57 w 95"/>
                              <a:gd name="T83" fmla="*/ 40 h 105"/>
                              <a:gd name="T84" fmla="*/ 58 w 95"/>
                              <a:gd name="T85" fmla="*/ 47 h 105"/>
                              <a:gd name="T86" fmla="*/ 52 w 95"/>
                              <a:gd name="T87" fmla="*/ 44 h 105"/>
                              <a:gd name="T88" fmla="*/ 37 w 95"/>
                              <a:gd name="T89" fmla="*/ 47 h 105"/>
                              <a:gd name="T90" fmla="*/ 38 w 95"/>
                              <a:gd name="T91" fmla="*/ 40 h 105"/>
                              <a:gd name="T92" fmla="*/ 30 w 95"/>
                              <a:gd name="T93" fmla="*/ 27 h 105"/>
                              <a:gd name="T94" fmla="*/ 37 w 95"/>
                              <a:gd name="T95" fmla="*/ 25 h 105"/>
                              <a:gd name="T96" fmla="*/ 47 w 95"/>
                              <a:gd name="T97" fmla="*/ 14 h 105"/>
                              <a:gd name="T98" fmla="*/ 50 w 95"/>
                              <a:gd name="T99" fmla="*/ 20 h 105"/>
                              <a:gd name="T100" fmla="*/ 65 w 95"/>
                              <a:gd name="T101" fmla="*/ 26 h 105"/>
                              <a:gd name="T102" fmla="*/ 65 w 95"/>
                              <a:gd name="T103" fmla="*/ 28 h 105"/>
                              <a:gd name="T104" fmla="*/ 78 w 95"/>
                              <a:gd name="T105" fmla="*/ 45 h 105"/>
                              <a:gd name="T106" fmla="*/ 79 w 95"/>
                              <a:gd name="T107" fmla="*/ 43 h 105"/>
                              <a:gd name="T108" fmla="*/ 79 w 95"/>
                              <a:gd name="T109" fmla="*/ 39 h 105"/>
                              <a:gd name="T110" fmla="*/ 80 w 95"/>
                              <a:gd name="T111" fmla="*/ 36 h 105"/>
                              <a:gd name="T112" fmla="*/ 80 w 95"/>
                              <a:gd name="T113" fmla="*/ 19 h 105"/>
                              <a:gd name="T114" fmla="*/ 88 w 95"/>
                              <a:gd name="T115" fmla="*/ 24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95" h="105">
                                <a:moveTo>
                                  <a:pt x="64" y="91"/>
                                </a:moveTo>
                                <a:cubicBezTo>
                                  <a:pt x="64" y="90"/>
                                  <a:pt x="64" y="89"/>
                                  <a:pt x="63" y="89"/>
                                </a:cubicBezTo>
                                <a:cubicBezTo>
                                  <a:pt x="63" y="88"/>
                                  <a:pt x="62" y="88"/>
                                  <a:pt x="61" y="88"/>
                                </a:cubicBezTo>
                                <a:cubicBezTo>
                                  <a:pt x="57" y="88"/>
                                  <a:pt x="57" y="88"/>
                                  <a:pt x="57" y="88"/>
                                </a:cubicBezTo>
                                <a:cubicBezTo>
                                  <a:pt x="53" y="88"/>
                                  <a:pt x="53" y="88"/>
                                  <a:pt x="53" y="88"/>
                                </a:cubicBezTo>
                                <a:cubicBezTo>
                                  <a:pt x="53" y="81"/>
                                  <a:pt x="53" y="81"/>
                                  <a:pt x="53" y="81"/>
                                </a:cubicBezTo>
                                <a:cubicBezTo>
                                  <a:pt x="53" y="75"/>
                                  <a:pt x="53" y="75"/>
                                  <a:pt x="53" y="75"/>
                                </a:cubicBezTo>
                                <a:cubicBezTo>
                                  <a:pt x="52" y="75"/>
                                  <a:pt x="51" y="75"/>
                                  <a:pt x="50" y="75"/>
                                </a:cubicBezTo>
                                <a:cubicBezTo>
                                  <a:pt x="49" y="75"/>
                                  <a:pt x="48" y="75"/>
                                  <a:pt x="47" y="75"/>
                                </a:cubicBezTo>
                                <a:cubicBezTo>
                                  <a:pt x="46" y="75"/>
                                  <a:pt x="45" y="75"/>
                                  <a:pt x="44" y="75"/>
                                </a:cubicBezTo>
                                <a:cubicBezTo>
                                  <a:pt x="43" y="75"/>
                                  <a:pt x="42" y="75"/>
                                  <a:pt x="42" y="75"/>
                                </a:cubicBezTo>
                                <a:cubicBezTo>
                                  <a:pt x="42" y="81"/>
                                  <a:pt x="42" y="81"/>
                                  <a:pt x="42" y="81"/>
                                </a:cubicBezTo>
                                <a:cubicBezTo>
                                  <a:pt x="42" y="88"/>
                                  <a:pt x="42" y="88"/>
                                  <a:pt x="42" y="88"/>
                                </a:cubicBezTo>
                                <a:cubicBezTo>
                                  <a:pt x="38" y="88"/>
                                  <a:pt x="38" y="88"/>
                                  <a:pt x="38" y="88"/>
                                </a:cubicBezTo>
                                <a:cubicBezTo>
                                  <a:pt x="34" y="88"/>
                                  <a:pt x="34" y="88"/>
                                  <a:pt x="34" y="88"/>
                                </a:cubicBezTo>
                                <a:cubicBezTo>
                                  <a:pt x="33" y="88"/>
                                  <a:pt x="32" y="88"/>
                                  <a:pt x="32" y="89"/>
                                </a:cubicBezTo>
                                <a:cubicBezTo>
                                  <a:pt x="31" y="89"/>
                                  <a:pt x="31" y="90"/>
                                  <a:pt x="30" y="91"/>
                                </a:cubicBezTo>
                                <a:cubicBezTo>
                                  <a:pt x="29" y="95"/>
                                  <a:pt x="29" y="95"/>
                                  <a:pt x="29" y="95"/>
                                </a:cubicBezTo>
                                <a:cubicBezTo>
                                  <a:pt x="28" y="100"/>
                                  <a:pt x="28" y="100"/>
                                  <a:pt x="28" y="100"/>
                                </a:cubicBezTo>
                                <a:cubicBezTo>
                                  <a:pt x="28" y="101"/>
                                  <a:pt x="28" y="101"/>
                                  <a:pt x="28" y="102"/>
                                </a:cubicBezTo>
                                <a:cubicBezTo>
                                  <a:pt x="28" y="103"/>
                                  <a:pt x="28" y="103"/>
                                  <a:pt x="28" y="103"/>
                                </a:cubicBezTo>
                                <a:cubicBezTo>
                                  <a:pt x="29" y="104"/>
                                  <a:pt x="29" y="104"/>
                                  <a:pt x="30" y="105"/>
                                </a:cubicBezTo>
                                <a:cubicBezTo>
                                  <a:pt x="30" y="105"/>
                                  <a:pt x="31" y="105"/>
                                  <a:pt x="31" y="105"/>
                                </a:cubicBezTo>
                                <a:cubicBezTo>
                                  <a:pt x="47" y="105"/>
                                  <a:pt x="47" y="105"/>
                                  <a:pt x="47" y="105"/>
                                </a:cubicBezTo>
                                <a:cubicBezTo>
                                  <a:pt x="64" y="105"/>
                                  <a:pt x="64" y="105"/>
                                  <a:pt x="64" y="105"/>
                                </a:cubicBezTo>
                                <a:cubicBezTo>
                                  <a:pt x="64" y="105"/>
                                  <a:pt x="64" y="105"/>
                                  <a:pt x="64" y="105"/>
                                </a:cubicBezTo>
                                <a:cubicBezTo>
                                  <a:pt x="64" y="105"/>
                                  <a:pt x="64" y="105"/>
                                  <a:pt x="64" y="105"/>
                                </a:cubicBezTo>
                                <a:cubicBezTo>
                                  <a:pt x="65" y="105"/>
                                  <a:pt x="66" y="105"/>
                                  <a:pt x="66" y="104"/>
                                </a:cubicBezTo>
                                <a:cubicBezTo>
                                  <a:pt x="67" y="103"/>
                                  <a:pt x="67" y="102"/>
                                  <a:pt x="67" y="101"/>
                                </a:cubicBezTo>
                                <a:cubicBezTo>
                                  <a:pt x="67" y="101"/>
                                  <a:pt x="67" y="101"/>
                                  <a:pt x="67" y="101"/>
                                </a:cubicBezTo>
                                <a:cubicBezTo>
                                  <a:pt x="67" y="100"/>
                                  <a:pt x="67" y="100"/>
                                  <a:pt x="67" y="100"/>
                                </a:cubicBezTo>
                                <a:cubicBezTo>
                                  <a:pt x="66" y="95"/>
                                  <a:pt x="66" y="95"/>
                                  <a:pt x="66" y="95"/>
                                </a:cubicBezTo>
                                <a:cubicBezTo>
                                  <a:pt x="64" y="91"/>
                                  <a:pt x="64" y="91"/>
                                  <a:pt x="64" y="91"/>
                                </a:cubicBezTo>
                                <a:cubicBezTo>
                                  <a:pt x="64" y="91"/>
                                  <a:pt x="64" y="91"/>
                                  <a:pt x="64" y="91"/>
                                </a:cubicBezTo>
                                <a:close/>
                                <a:moveTo>
                                  <a:pt x="84" y="13"/>
                                </a:moveTo>
                                <a:cubicBezTo>
                                  <a:pt x="83" y="13"/>
                                  <a:pt x="83" y="13"/>
                                  <a:pt x="82" y="13"/>
                                </a:cubicBezTo>
                                <a:cubicBezTo>
                                  <a:pt x="82" y="13"/>
                                  <a:pt x="81" y="13"/>
                                  <a:pt x="81" y="13"/>
                                </a:cubicBezTo>
                                <a:cubicBezTo>
                                  <a:pt x="81" y="13"/>
                                  <a:pt x="80" y="13"/>
                                  <a:pt x="80" y="13"/>
                                </a:cubicBezTo>
                                <a:cubicBezTo>
                                  <a:pt x="80" y="13"/>
                                  <a:pt x="80" y="13"/>
                                  <a:pt x="80" y="13"/>
                                </a:cubicBezTo>
                                <a:cubicBezTo>
                                  <a:pt x="80" y="8"/>
                                  <a:pt x="80" y="8"/>
                                  <a:pt x="80" y="8"/>
                                </a:cubicBezTo>
                                <a:cubicBezTo>
                                  <a:pt x="80" y="3"/>
                                  <a:pt x="80" y="3"/>
                                  <a:pt x="80" y="3"/>
                                </a:cubicBezTo>
                                <a:cubicBezTo>
                                  <a:pt x="80" y="2"/>
                                  <a:pt x="79" y="2"/>
                                  <a:pt x="79" y="1"/>
                                </a:cubicBezTo>
                                <a:cubicBezTo>
                                  <a:pt x="78" y="0"/>
                                  <a:pt x="77" y="0"/>
                                  <a:pt x="76" y="0"/>
                                </a:cubicBezTo>
                                <a:cubicBezTo>
                                  <a:pt x="47" y="0"/>
                                  <a:pt x="47" y="0"/>
                                  <a:pt x="47" y="0"/>
                                </a:cubicBezTo>
                                <a:cubicBezTo>
                                  <a:pt x="19" y="0"/>
                                  <a:pt x="19" y="0"/>
                                  <a:pt x="19" y="0"/>
                                </a:cubicBezTo>
                                <a:cubicBezTo>
                                  <a:pt x="18" y="0"/>
                                  <a:pt x="17" y="0"/>
                                  <a:pt x="16" y="1"/>
                                </a:cubicBezTo>
                                <a:cubicBezTo>
                                  <a:pt x="16" y="2"/>
                                  <a:pt x="15" y="2"/>
                                  <a:pt x="15" y="3"/>
                                </a:cubicBezTo>
                                <a:cubicBezTo>
                                  <a:pt x="15" y="8"/>
                                  <a:pt x="15" y="8"/>
                                  <a:pt x="15" y="8"/>
                                </a:cubicBez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14" y="13"/>
                                  <a:pt x="14" y="13"/>
                                  <a:pt x="14" y="13"/>
                                </a:cubicBezTo>
                                <a:cubicBezTo>
                                  <a:pt x="13" y="13"/>
                                  <a:pt x="13" y="13"/>
                                  <a:pt x="12" y="13"/>
                                </a:cubicBezTo>
                                <a:cubicBezTo>
                                  <a:pt x="12" y="13"/>
                                  <a:pt x="11" y="13"/>
                                  <a:pt x="11" y="13"/>
                                </a:cubicBezTo>
                                <a:cubicBezTo>
                                  <a:pt x="7" y="14"/>
                                  <a:pt x="4" y="17"/>
                                  <a:pt x="2" y="21"/>
                                </a:cubicBezTo>
                                <a:cubicBezTo>
                                  <a:pt x="1" y="25"/>
                                  <a:pt x="0" y="30"/>
                                  <a:pt x="2" y="36"/>
                                </a:cubicBezTo>
                                <a:cubicBezTo>
                                  <a:pt x="3" y="40"/>
                                  <a:pt x="5" y="44"/>
                                  <a:pt x="8" y="46"/>
                                </a:cubicBezTo>
                                <a:cubicBezTo>
                                  <a:pt x="11" y="49"/>
                                  <a:pt x="14" y="51"/>
                                  <a:pt x="18" y="51"/>
                                </a:cubicBezTo>
                                <a:cubicBezTo>
                                  <a:pt x="18" y="51"/>
                                  <a:pt x="18" y="51"/>
                                  <a:pt x="18" y="51"/>
                                </a:cubicBezTo>
                                <a:cubicBezTo>
                                  <a:pt x="18" y="51"/>
                                  <a:pt x="19" y="51"/>
                                  <a:pt x="19" y="51"/>
                                </a:cubicBezTo>
                                <a:cubicBezTo>
                                  <a:pt x="19" y="51"/>
                                  <a:pt x="19" y="51"/>
                                  <a:pt x="19" y="51"/>
                                </a:cubicBezTo>
                                <a:cubicBezTo>
                                  <a:pt x="19" y="52"/>
                                  <a:pt x="20" y="52"/>
                                  <a:pt x="20" y="52"/>
                                </a:cubicBezTo>
                                <a:cubicBezTo>
                                  <a:pt x="20" y="52"/>
                                  <a:pt x="20" y="52"/>
                                  <a:pt x="20" y="52"/>
                                </a:cubicBezTo>
                                <a:cubicBezTo>
                                  <a:pt x="20" y="52"/>
                                  <a:pt x="20" y="52"/>
                                  <a:pt x="20" y="52"/>
                                </a:cubicBezTo>
                                <a:cubicBezTo>
                                  <a:pt x="20" y="53"/>
                                  <a:pt x="20" y="53"/>
                                  <a:pt x="20" y="54"/>
                                </a:cubicBezTo>
                                <a:cubicBezTo>
                                  <a:pt x="21" y="54"/>
                                  <a:pt x="21" y="54"/>
                                  <a:pt x="21" y="55"/>
                                </a:cubicBezTo>
                                <a:cubicBezTo>
                                  <a:pt x="21" y="55"/>
                                  <a:pt x="21" y="55"/>
                                  <a:pt x="21" y="55"/>
                                </a:cubicBezTo>
                                <a:cubicBezTo>
                                  <a:pt x="21" y="55"/>
                                  <a:pt x="21" y="55"/>
                                  <a:pt x="21" y="55"/>
                                </a:cubicBezTo>
                                <a:cubicBezTo>
                                  <a:pt x="22" y="55"/>
                                  <a:pt x="22" y="56"/>
                                  <a:pt x="22" y="56"/>
                                </a:cubicBezTo>
                                <a:cubicBezTo>
                                  <a:pt x="22" y="56"/>
                                  <a:pt x="23" y="57"/>
                                  <a:pt x="23" y="57"/>
                                </a:cubicBezTo>
                                <a:cubicBezTo>
                                  <a:pt x="23" y="57"/>
                                  <a:pt x="23" y="57"/>
                                  <a:pt x="23" y="57"/>
                                </a:cubicBezTo>
                                <a:cubicBezTo>
                                  <a:pt x="23" y="57"/>
                                  <a:pt x="23" y="57"/>
                                  <a:pt x="23" y="57"/>
                                </a:cubicBezTo>
                                <a:cubicBezTo>
                                  <a:pt x="23" y="58"/>
                                  <a:pt x="24" y="59"/>
                                  <a:pt x="25" y="59"/>
                                </a:cubicBezTo>
                                <a:cubicBezTo>
                                  <a:pt x="25" y="60"/>
                                  <a:pt x="26" y="61"/>
                                  <a:pt x="27" y="61"/>
                                </a:cubicBezTo>
                                <a:cubicBezTo>
                                  <a:pt x="27" y="61"/>
                                  <a:pt x="27" y="61"/>
                                  <a:pt x="27" y="61"/>
                                </a:cubicBezTo>
                                <a:cubicBezTo>
                                  <a:pt x="27" y="61"/>
                                  <a:pt x="27" y="61"/>
                                  <a:pt x="27" y="61"/>
                                </a:cubicBezTo>
                                <a:cubicBezTo>
                                  <a:pt x="27" y="62"/>
                                  <a:pt x="27" y="62"/>
                                  <a:pt x="28" y="62"/>
                                </a:cubicBezTo>
                                <a:cubicBezTo>
                                  <a:pt x="28" y="63"/>
                                  <a:pt x="28" y="63"/>
                                  <a:pt x="29" y="63"/>
                                </a:cubicBezTo>
                                <a:cubicBezTo>
                                  <a:pt x="29" y="63"/>
                                  <a:pt x="29" y="63"/>
                                  <a:pt x="29" y="63"/>
                                </a:cubicBezTo>
                                <a:cubicBezTo>
                                  <a:pt x="29" y="63"/>
                                  <a:pt x="29" y="63"/>
                                  <a:pt x="29" y="63"/>
                                </a:cubicBezTo>
                                <a:cubicBezTo>
                                  <a:pt x="30" y="64"/>
                                  <a:pt x="32" y="65"/>
                                  <a:pt x="34" y="66"/>
                                </a:cubicBezTo>
                                <a:cubicBezTo>
                                  <a:pt x="35" y="67"/>
                                  <a:pt x="37" y="68"/>
                                  <a:pt x="39" y="68"/>
                                </a:cubicBezTo>
                                <a:cubicBezTo>
                                  <a:pt x="39" y="68"/>
                                  <a:pt x="39" y="68"/>
                                  <a:pt x="39" y="68"/>
                                </a:cubicBezTo>
                                <a:cubicBezTo>
                                  <a:pt x="39" y="68"/>
                                  <a:pt x="39" y="68"/>
                                  <a:pt x="39" y="68"/>
                                </a:cubicBezTo>
                                <a:cubicBezTo>
                                  <a:pt x="39" y="69"/>
                                  <a:pt x="40" y="69"/>
                                  <a:pt x="40" y="69"/>
                                </a:cubicBezTo>
                                <a:cubicBezTo>
                                  <a:pt x="41" y="69"/>
                                  <a:pt x="41" y="69"/>
                                  <a:pt x="42" y="69"/>
                                </a:cubicBezTo>
                                <a:cubicBezTo>
                                  <a:pt x="42" y="69"/>
                                  <a:pt x="42" y="69"/>
                                  <a:pt x="42" y="69"/>
                                </a:cubicBezTo>
                                <a:cubicBezTo>
                                  <a:pt x="42" y="69"/>
                                  <a:pt x="42" y="69"/>
                                  <a:pt x="42" y="69"/>
                                </a:cubicBezTo>
                                <a:cubicBezTo>
                                  <a:pt x="42" y="69"/>
                                  <a:pt x="42" y="69"/>
                                  <a:pt x="42" y="69"/>
                                </a:cubicBezTo>
                                <a:cubicBezTo>
                                  <a:pt x="42" y="69"/>
                                  <a:pt x="42" y="69"/>
                                  <a:pt x="42" y="69"/>
                                </a:cubicBezTo>
                                <a:cubicBezTo>
                                  <a:pt x="42" y="69"/>
                                  <a:pt x="42" y="69"/>
                                  <a:pt x="43" y="69"/>
                                </a:cubicBezTo>
                                <a:cubicBezTo>
                                  <a:pt x="43" y="69"/>
                                  <a:pt x="44" y="69"/>
                                  <a:pt x="44" y="70"/>
                                </a:cubicBezTo>
                                <a:cubicBezTo>
                                  <a:pt x="44" y="70"/>
                                  <a:pt x="44" y="70"/>
                                  <a:pt x="44" y="70"/>
                                </a:cubicBezTo>
                                <a:cubicBezTo>
                                  <a:pt x="44" y="70"/>
                                  <a:pt x="44" y="70"/>
                                  <a:pt x="45" y="70"/>
                                </a:cubicBezTo>
                                <a:cubicBezTo>
                                  <a:pt x="45" y="70"/>
                                  <a:pt x="45" y="70"/>
                                  <a:pt x="46" y="70"/>
                                </a:cubicBezTo>
                                <a:cubicBezTo>
                                  <a:pt x="46" y="70"/>
                                  <a:pt x="47" y="70"/>
                                  <a:pt x="47" y="70"/>
                                </a:cubicBezTo>
                                <a:cubicBezTo>
                                  <a:pt x="48" y="70"/>
                                  <a:pt x="48" y="70"/>
                                  <a:pt x="49" y="70"/>
                                </a:cubicBezTo>
                                <a:cubicBezTo>
                                  <a:pt x="49" y="70"/>
                                  <a:pt x="50" y="70"/>
                                  <a:pt x="50" y="70"/>
                                </a:cubicBezTo>
                                <a:cubicBezTo>
                                  <a:pt x="50" y="70"/>
                                  <a:pt x="50" y="70"/>
                                  <a:pt x="50" y="70"/>
                                </a:cubicBezTo>
                                <a:cubicBezTo>
                                  <a:pt x="50" y="70"/>
                                  <a:pt x="50" y="70"/>
                                  <a:pt x="50" y="70"/>
                                </a:cubicBezTo>
                                <a:cubicBezTo>
                                  <a:pt x="51" y="69"/>
                                  <a:pt x="51" y="69"/>
                                  <a:pt x="52" y="69"/>
                                </a:cubicBezTo>
                                <a:cubicBezTo>
                                  <a:pt x="52" y="69"/>
                                  <a:pt x="53" y="69"/>
                                  <a:pt x="53" y="69"/>
                                </a:cubicBezTo>
                                <a:cubicBezTo>
                                  <a:pt x="53" y="69"/>
                                  <a:pt x="53" y="69"/>
                                  <a:pt x="53" y="69"/>
                                </a:cubicBezTo>
                                <a:cubicBezTo>
                                  <a:pt x="53" y="69"/>
                                  <a:pt x="53" y="69"/>
                                  <a:pt x="53" y="69"/>
                                </a:cubicBezTo>
                                <a:cubicBezTo>
                                  <a:pt x="53" y="69"/>
                                  <a:pt x="53" y="69"/>
                                  <a:pt x="53" y="69"/>
                                </a:cubicBezTo>
                                <a:cubicBezTo>
                                  <a:pt x="53" y="69"/>
                                  <a:pt x="53" y="69"/>
                                  <a:pt x="53" y="69"/>
                                </a:cubicBezTo>
                                <a:cubicBezTo>
                                  <a:pt x="54" y="69"/>
                                  <a:pt x="54" y="69"/>
                                  <a:pt x="55" y="69"/>
                                </a:cubicBezTo>
                                <a:cubicBezTo>
                                  <a:pt x="55" y="69"/>
                                  <a:pt x="56" y="69"/>
                                  <a:pt x="56" y="68"/>
                                </a:cubicBezTo>
                                <a:cubicBezTo>
                                  <a:pt x="56" y="68"/>
                                  <a:pt x="56" y="68"/>
                                  <a:pt x="56" y="68"/>
                                </a:cubicBezTo>
                                <a:cubicBezTo>
                                  <a:pt x="56" y="68"/>
                                  <a:pt x="56" y="68"/>
                                  <a:pt x="56" y="68"/>
                                </a:cubicBezTo>
                                <a:cubicBezTo>
                                  <a:pt x="58" y="68"/>
                                  <a:pt x="60" y="67"/>
                                  <a:pt x="61" y="66"/>
                                </a:cubicBezTo>
                                <a:cubicBezTo>
                                  <a:pt x="63" y="65"/>
                                  <a:pt x="65" y="64"/>
                                  <a:pt x="66" y="63"/>
                                </a:cubicBezTo>
                                <a:cubicBezTo>
                                  <a:pt x="66" y="63"/>
                                  <a:pt x="66" y="63"/>
                                  <a:pt x="66" y="63"/>
                                </a:cubicBezTo>
                                <a:cubicBezTo>
                                  <a:pt x="66" y="63"/>
                                  <a:pt x="66" y="63"/>
                                  <a:pt x="66" y="63"/>
                                </a:cubicBezTo>
                                <a:cubicBezTo>
                                  <a:pt x="66" y="63"/>
                                  <a:pt x="67" y="63"/>
                                  <a:pt x="67" y="62"/>
                                </a:cubicBezTo>
                                <a:cubicBezTo>
                                  <a:pt x="67" y="62"/>
                                  <a:pt x="68" y="62"/>
                                  <a:pt x="68" y="61"/>
                                </a:cubicBezTo>
                                <a:cubicBezTo>
                                  <a:pt x="68" y="61"/>
                                  <a:pt x="68" y="61"/>
                                  <a:pt x="68" y="61"/>
                                </a:cubicBezTo>
                                <a:cubicBezTo>
                                  <a:pt x="68" y="61"/>
                                  <a:pt x="68" y="61"/>
                                  <a:pt x="68" y="61"/>
                                </a:cubicBezTo>
                                <a:cubicBezTo>
                                  <a:pt x="69" y="61"/>
                                  <a:pt x="70" y="60"/>
                                  <a:pt x="70" y="59"/>
                                </a:cubicBezTo>
                                <a:cubicBezTo>
                                  <a:pt x="71" y="59"/>
                                  <a:pt x="71" y="58"/>
                                  <a:pt x="72" y="57"/>
                                </a:cubicBezTo>
                                <a:cubicBezTo>
                                  <a:pt x="72" y="57"/>
                                  <a:pt x="72" y="57"/>
                                  <a:pt x="72" y="57"/>
                                </a:cubicBezTo>
                                <a:cubicBezTo>
                                  <a:pt x="72" y="57"/>
                                  <a:pt x="72" y="57"/>
                                  <a:pt x="72" y="57"/>
                                </a:cubicBezTo>
                                <a:cubicBezTo>
                                  <a:pt x="72" y="57"/>
                                  <a:pt x="73" y="56"/>
                                  <a:pt x="73" y="56"/>
                                </a:cubicBezTo>
                                <a:cubicBezTo>
                                  <a:pt x="73" y="56"/>
                                  <a:pt x="73" y="55"/>
                                  <a:pt x="74" y="55"/>
                                </a:cubicBezTo>
                                <a:cubicBezTo>
                                  <a:pt x="74" y="55"/>
                                  <a:pt x="74" y="55"/>
                                  <a:pt x="74" y="55"/>
                                </a:cubicBezTo>
                                <a:cubicBezTo>
                                  <a:pt x="74" y="55"/>
                                  <a:pt x="74" y="55"/>
                                  <a:pt x="74" y="55"/>
                                </a:cubicBezTo>
                                <a:cubicBezTo>
                                  <a:pt x="74" y="54"/>
                                  <a:pt x="74" y="54"/>
                                  <a:pt x="74" y="54"/>
                                </a:cubicBezTo>
                                <a:cubicBezTo>
                                  <a:pt x="75" y="53"/>
                                  <a:pt x="75" y="53"/>
                                  <a:pt x="75" y="52"/>
                                </a:cubicBezTo>
                                <a:cubicBezTo>
                                  <a:pt x="75" y="52"/>
                                  <a:pt x="75" y="52"/>
                                  <a:pt x="75" y="52"/>
                                </a:cubicBezTo>
                                <a:cubicBezTo>
                                  <a:pt x="75" y="52"/>
                                  <a:pt x="75" y="52"/>
                                  <a:pt x="75" y="52"/>
                                </a:cubicBezTo>
                                <a:cubicBezTo>
                                  <a:pt x="75" y="52"/>
                                  <a:pt x="76" y="52"/>
                                  <a:pt x="76" y="51"/>
                                </a:cubicBezTo>
                                <a:cubicBezTo>
                                  <a:pt x="76" y="51"/>
                                  <a:pt x="76" y="51"/>
                                  <a:pt x="76" y="51"/>
                                </a:cubicBezTo>
                                <a:cubicBezTo>
                                  <a:pt x="76" y="51"/>
                                  <a:pt x="76" y="51"/>
                                  <a:pt x="77" y="51"/>
                                </a:cubicBezTo>
                                <a:cubicBezTo>
                                  <a:pt x="77" y="51"/>
                                  <a:pt x="77" y="51"/>
                                  <a:pt x="77" y="51"/>
                                </a:cubicBezTo>
                                <a:cubicBezTo>
                                  <a:pt x="81" y="51"/>
                                  <a:pt x="84" y="49"/>
                                  <a:pt x="87" y="46"/>
                                </a:cubicBezTo>
                                <a:cubicBezTo>
                                  <a:pt x="90" y="44"/>
                                  <a:pt x="92" y="40"/>
                                  <a:pt x="93" y="36"/>
                                </a:cubicBezTo>
                                <a:cubicBezTo>
                                  <a:pt x="95" y="30"/>
                                  <a:pt x="94" y="25"/>
                                  <a:pt x="93" y="21"/>
                                </a:cubicBezTo>
                                <a:cubicBezTo>
                                  <a:pt x="91" y="17"/>
                                  <a:pt x="88" y="14"/>
                                  <a:pt x="84" y="13"/>
                                </a:cubicBezTo>
                                <a:cubicBezTo>
                                  <a:pt x="84" y="13"/>
                                  <a:pt x="84" y="13"/>
                                  <a:pt x="84" y="13"/>
                                </a:cubicBezTo>
                                <a:close/>
                                <a:moveTo>
                                  <a:pt x="7" y="34"/>
                                </a:moveTo>
                                <a:cubicBezTo>
                                  <a:pt x="6" y="31"/>
                                  <a:pt x="6" y="27"/>
                                  <a:pt x="7" y="24"/>
                                </a:cubicBezTo>
                                <a:cubicBezTo>
                                  <a:pt x="8" y="22"/>
                                  <a:pt x="10" y="20"/>
                                  <a:pt x="12" y="19"/>
                                </a:cubicBezTo>
                                <a:cubicBezTo>
                                  <a:pt x="13" y="19"/>
                                  <a:pt x="13" y="19"/>
                                  <a:pt x="13" y="19"/>
                                </a:cubicBezTo>
                                <a:cubicBezTo>
                                  <a:pt x="13" y="19"/>
                                  <a:pt x="14" y="19"/>
                                  <a:pt x="14" y="19"/>
                                </a:cubicBezTo>
                                <a:cubicBezTo>
                                  <a:pt x="14" y="19"/>
                                  <a:pt x="14" y="19"/>
                                  <a:pt x="15" y="19"/>
                                </a:cubicBezTo>
                                <a:cubicBezTo>
                                  <a:pt x="15" y="19"/>
                                  <a:pt x="15" y="19"/>
                                  <a:pt x="15" y="19"/>
                                </a:cubicBezTo>
                                <a:cubicBezTo>
                                  <a:pt x="15" y="27"/>
                                  <a:pt x="15" y="27"/>
                                  <a:pt x="15" y="27"/>
                                </a:cubicBezTo>
                                <a:cubicBezTo>
                                  <a:pt x="15" y="35"/>
                                  <a:pt x="15" y="35"/>
                                  <a:pt x="15" y="35"/>
                                </a:cubicBezTo>
                                <a:cubicBezTo>
                                  <a:pt x="15" y="35"/>
                                  <a:pt x="15" y="36"/>
                                  <a:pt x="15" y="36"/>
                                </a:cubicBezTo>
                                <a:cubicBezTo>
                                  <a:pt x="15" y="37"/>
                                  <a:pt x="15" y="37"/>
                                  <a:pt x="16" y="38"/>
                                </a:cubicBezTo>
                                <a:cubicBezTo>
                                  <a:pt x="16" y="38"/>
                                  <a:pt x="16" y="38"/>
                                  <a:pt x="16" y="38"/>
                                </a:cubicBezTo>
                                <a:cubicBezTo>
                                  <a:pt x="16" y="38"/>
                                  <a:pt x="16" y="38"/>
                                  <a:pt x="16" y="38"/>
                                </a:cubicBezTo>
                                <a:cubicBezTo>
                                  <a:pt x="16" y="39"/>
                                  <a:pt x="16" y="39"/>
                                  <a:pt x="16" y="39"/>
                                </a:cubicBezTo>
                                <a:cubicBezTo>
                                  <a:pt x="16" y="40"/>
                                  <a:pt x="16" y="40"/>
                                  <a:pt x="16" y="41"/>
                                </a:cubicBezTo>
                                <a:cubicBezTo>
                                  <a:pt x="16" y="41"/>
                                  <a:pt x="16" y="41"/>
                                  <a:pt x="16" y="41"/>
                                </a:cubicBezTo>
                                <a:cubicBezTo>
                                  <a:pt x="16" y="41"/>
                                  <a:pt x="16" y="41"/>
                                  <a:pt x="16" y="41"/>
                                </a:cubicBezTo>
                                <a:cubicBezTo>
                                  <a:pt x="16" y="42"/>
                                  <a:pt x="16" y="42"/>
                                  <a:pt x="16" y="43"/>
                                </a:cubicBezTo>
                                <a:cubicBezTo>
                                  <a:pt x="16" y="43"/>
                                  <a:pt x="16" y="43"/>
                                  <a:pt x="16" y="44"/>
                                </a:cubicBezTo>
                                <a:cubicBezTo>
                                  <a:pt x="17" y="44"/>
                                  <a:pt x="17" y="44"/>
                                  <a:pt x="17" y="44"/>
                                </a:cubicBezTo>
                                <a:cubicBezTo>
                                  <a:pt x="17" y="44"/>
                                  <a:pt x="17" y="44"/>
                                  <a:pt x="17" y="44"/>
                                </a:cubicBezTo>
                                <a:cubicBezTo>
                                  <a:pt x="17" y="44"/>
                                  <a:pt x="17" y="44"/>
                                  <a:pt x="17" y="45"/>
                                </a:cubicBezTo>
                                <a:cubicBezTo>
                                  <a:pt x="17" y="45"/>
                                  <a:pt x="17" y="45"/>
                                  <a:pt x="17" y="45"/>
                                </a:cubicBezTo>
                                <a:cubicBezTo>
                                  <a:pt x="15" y="44"/>
                                  <a:pt x="13" y="43"/>
                                  <a:pt x="11" y="41"/>
                                </a:cubicBezTo>
                                <a:cubicBezTo>
                                  <a:pt x="9" y="39"/>
                                  <a:pt x="8" y="37"/>
                                  <a:pt x="7" y="34"/>
                                </a:cubicBezTo>
                                <a:cubicBezTo>
                                  <a:pt x="7" y="34"/>
                                  <a:pt x="7" y="34"/>
                                  <a:pt x="7" y="34"/>
                                </a:cubicBezTo>
                                <a:close/>
                                <a:moveTo>
                                  <a:pt x="65" y="28"/>
                                </a:moveTo>
                                <a:cubicBezTo>
                                  <a:pt x="60" y="31"/>
                                  <a:pt x="60" y="31"/>
                                  <a:pt x="60" y="31"/>
                                </a:cubicBezTo>
                                <a:cubicBezTo>
                                  <a:pt x="55" y="35"/>
                                  <a:pt x="55" y="35"/>
                                  <a:pt x="55" y="35"/>
                                </a:cubicBezTo>
                                <a:cubicBezTo>
                                  <a:pt x="57" y="40"/>
                                  <a:pt x="57" y="40"/>
                                  <a:pt x="57" y="40"/>
                                </a:cubicBezTo>
                                <a:cubicBezTo>
                                  <a:pt x="59" y="46"/>
                                  <a:pt x="59" y="46"/>
                                  <a:pt x="59" y="46"/>
                                </a:cubicBezTo>
                                <a:cubicBezTo>
                                  <a:pt x="59" y="46"/>
                                  <a:pt x="59" y="47"/>
                                  <a:pt x="59" y="47"/>
                                </a:cubicBezTo>
                                <a:cubicBezTo>
                                  <a:pt x="59" y="47"/>
                                  <a:pt x="59" y="47"/>
                                  <a:pt x="59" y="47"/>
                                </a:cubicBezTo>
                                <a:cubicBezTo>
                                  <a:pt x="58" y="47"/>
                                  <a:pt x="58" y="47"/>
                                  <a:pt x="58" y="47"/>
                                </a:cubicBezTo>
                                <a:cubicBezTo>
                                  <a:pt x="58" y="47"/>
                                  <a:pt x="58" y="47"/>
                                  <a:pt x="58" y="47"/>
                                </a:cubicBezTo>
                                <a:cubicBezTo>
                                  <a:pt x="58" y="47"/>
                                  <a:pt x="58" y="47"/>
                                  <a:pt x="58" y="47"/>
                                </a:cubicBezTo>
                                <a:cubicBezTo>
                                  <a:pt x="57" y="47"/>
                                  <a:pt x="57" y="47"/>
                                  <a:pt x="57" y="47"/>
                                </a:cubicBezTo>
                                <a:cubicBezTo>
                                  <a:pt x="52" y="44"/>
                                  <a:pt x="52" y="44"/>
                                  <a:pt x="52" y="44"/>
                                </a:cubicBezTo>
                                <a:cubicBezTo>
                                  <a:pt x="47" y="40"/>
                                  <a:pt x="47" y="40"/>
                                  <a:pt x="47" y="40"/>
                                </a:cubicBezTo>
                                <a:cubicBezTo>
                                  <a:pt x="43" y="44"/>
                                  <a:pt x="43" y="44"/>
                                  <a:pt x="43" y="44"/>
                                </a:cubicBezTo>
                                <a:cubicBezTo>
                                  <a:pt x="38" y="47"/>
                                  <a:pt x="38" y="47"/>
                                  <a:pt x="38" y="47"/>
                                </a:cubicBezTo>
                                <a:cubicBezTo>
                                  <a:pt x="37" y="47"/>
                                  <a:pt x="37" y="47"/>
                                  <a:pt x="37" y="47"/>
                                </a:cubicBezTo>
                                <a:cubicBezTo>
                                  <a:pt x="37" y="47"/>
                                  <a:pt x="37" y="47"/>
                                  <a:pt x="36" y="47"/>
                                </a:cubicBezTo>
                                <a:cubicBezTo>
                                  <a:pt x="36" y="47"/>
                                  <a:pt x="36" y="47"/>
                                  <a:pt x="36" y="47"/>
                                </a:cubicBezTo>
                                <a:cubicBezTo>
                                  <a:pt x="36" y="47"/>
                                  <a:pt x="36" y="46"/>
                                  <a:pt x="36" y="46"/>
                                </a:cubicBezTo>
                                <a:cubicBezTo>
                                  <a:pt x="38" y="40"/>
                                  <a:pt x="38" y="40"/>
                                  <a:pt x="38" y="40"/>
                                </a:cubicBezTo>
                                <a:cubicBezTo>
                                  <a:pt x="39" y="35"/>
                                  <a:pt x="39" y="35"/>
                                  <a:pt x="39" y="35"/>
                                </a:cubicBezTo>
                                <a:cubicBezTo>
                                  <a:pt x="35" y="31"/>
                                  <a:pt x="35" y="31"/>
                                  <a:pt x="35" y="31"/>
                                </a:cubicBezTo>
                                <a:cubicBezTo>
                                  <a:pt x="30" y="28"/>
                                  <a:pt x="30" y="28"/>
                                  <a:pt x="30" y="28"/>
                                </a:cubicBezTo>
                                <a:cubicBezTo>
                                  <a:pt x="30" y="27"/>
                                  <a:pt x="30" y="27"/>
                                  <a:pt x="30" y="27"/>
                                </a:cubicBezTo>
                                <a:cubicBezTo>
                                  <a:pt x="29" y="27"/>
                                  <a:pt x="29" y="27"/>
                                  <a:pt x="30" y="26"/>
                                </a:cubicBezTo>
                                <a:cubicBezTo>
                                  <a:pt x="30" y="26"/>
                                  <a:pt x="30" y="26"/>
                                  <a:pt x="30" y="26"/>
                                </a:cubicBezTo>
                                <a:cubicBezTo>
                                  <a:pt x="30" y="26"/>
                                  <a:pt x="30" y="26"/>
                                  <a:pt x="31" y="26"/>
                                </a:cubicBezTo>
                                <a:cubicBezTo>
                                  <a:pt x="37" y="25"/>
                                  <a:pt x="37" y="25"/>
                                  <a:pt x="37" y="25"/>
                                </a:cubicBezTo>
                                <a:cubicBezTo>
                                  <a:pt x="43" y="25"/>
                                  <a:pt x="43" y="25"/>
                                  <a:pt x="43" y="25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46" y="14"/>
                                  <a:pt x="46" y="14"/>
                                  <a:pt x="46" y="14"/>
                                </a:cubicBezTo>
                                <a:cubicBezTo>
                                  <a:pt x="47" y="14"/>
                                  <a:pt x="47" y="14"/>
                                  <a:pt x="47" y="14"/>
                                </a:cubicBezTo>
                                <a:cubicBezTo>
                                  <a:pt x="47" y="13"/>
                                  <a:pt x="47" y="13"/>
                                  <a:pt x="47" y="13"/>
                                </a:cubicBezTo>
                                <a:cubicBezTo>
                                  <a:pt x="48" y="13"/>
                                  <a:pt x="48" y="13"/>
                                  <a:pt x="48" y="14"/>
                                </a:cubicBezTo>
                                <a:cubicBezTo>
                                  <a:pt x="48" y="14"/>
                                  <a:pt x="48" y="14"/>
                                  <a:pt x="48" y="14"/>
                                </a:cubicBezTo>
                                <a:cubicBezTo>
                                  <a:pt x="50" y="20"/>
                                  <a:pt x="50" y="20"/>
                                  <a:pt x="50" y="20"/>
                                </a:cubicBezTo>
                                <a:cubicBezTo>
                                  <a:pt x="52" y="25"/>
                                  <a:pt x="52" y="25"/>
                                  <a:pt x="52" y="25"/>
                                </a:cubicBezTo>
                                <a:cubicBezTo>
                                  <a:pt x="58" y="25"/>
                                  <a:pt x="58" y="25"/>
                                  <a:pt x="58" y="25"/>
                                </a:cubicBezTo>
                                <a:cubicBezTo>
                                  <a:pt x="64" y="26"/>
                                  <a:pt x="64" y="26"/>
                                  <a:pt x="64" y="26"/>
                                </a:cubicBezTo>
                                <a:cubicBezTo>
                                  <a:pt x="65" y="26"/>
                                  <a:pt x="65" y="26"/>
                                  <a:pt x="65" y="26"/>
                                </a:cubicBezTo>
                                <a:cubicBezTo>
                                  <a:pt x="65" y="26"/>
                                  <a:pt x="65" y="26"/>
                                  <a:pt x="65" y="26"/>
                                </a:cubicBezTo>
                                <a:cubicBezTo>
                                  <a:pt x="65" y="27"/>
                                  <a:pt x="65" y="27"/>
                                  <a:pt x="65" y="27"/>
                                </a:cubicBezTo>
                                <a:cubicBezTo>
                                  <a:pt x="65" y="27"/>
                                  <a:pt x="65" y="27"/>
                                  <a:pt x="65" y="28"/>
                                </a:cubicBezTo>
                                <a:cubicBezTo>
                                  <a:pt x="65" y="28"/>
                                  <a:pt x="65" y="28"/>
                                  <a:pt x="65" y="28"/>
                                </a:cubicBezTo>
                                <a:close/>
                                <a:moveTo>
                                  <a:pt x="88" y="34"/>
                                </a:moveTo>
                                <a:cubicBezTo>
                                  <a:pt x="87" y="37"/>
                                  <a:pt x="86" y="39"/>
                                  <a:pt x="84" y="41"/>
                                </a:cubicBezTo>
                                <a:cubicBezTo>
                                  <a:pt x="82" y="43"/>
                                  <a:pt x="80" y="44"/>
                                  <a:pt x="78" y="45"/>
                                </a:cubicBezTo>
                                <a:cubicBezTo>
                                  <a:pt x="78" y="45"/>
                                  <a:pt x="78" y="45"/>
                                  <a:pt x="78" y="45"/>
                                </a:cubicBezTo>
                                <a:cubicBezTo>
                                  <a:pt x="78" y="44"/>
                                  <a:pt x="78" y="44"/>
                                  <a:pt x="78" y="44"/>
                                </a:cubicBezTo>
                                <a:cubicBezTo>
                                  <a:pt x="78" y="44"/>
                                  <a:pt x="78" y="44"/>
                                  <a:pt x="78" y="44"/>
                                </a:cubicBezTo>
                                <a:cubicBezTo>
                                  <a:pt x="78" y="44"/>
                                  <a:pt x="78" y="44"/>
                                  <a:pt x="78" y="44"/>
                                </a:cubicBezTo>
                                <a:cubicBezTo>
                                  <a:pt x="79" y="43"/>
                                  <a:pt x="79" y="43"/>
                                  <a:pt x="79" y="43"/>
                                </a:cubicBezTo>
                                <a:cubicBezTo>
                                  <a:pt x="79" y="42"/>
                                  <a:pt x="79" y="42"/>
                                  <a:pt x="79" y="41"/>
                                </a:cubicBezTo>
                                <a:cubicBezTo>
                                  <a:pt x="79" y="41"/>
                                  <a:pt x="79" y="41"/>
                                  <a:pt x="79" y="41"/>
                                </a:cubicBezTo>
                                <a:cubicBezTo>
                                  <a:pt x="79" y="41"/>
                                  <a:pt x="79" y="41"/>
                                  <a:pt x="79" y="41"/>
                                </a:cubicBezTo>
                                <a:cubicBezTo>
                                  <a:pt x="79" y="40"/>
                                  <a:pt x="79" y="40"/>
                                  <a:pt x="79" y="39"/>
                                </a:cubicBezTo>
                                <a:cubicBezTo>
                                  <a:pt x="79" y="39"/>
                                  <a:pt x="79" y="39"/>
                                  <a:pt x="79" y="38"/>
                                </a:cubicBezTo>
                                <a:cubicBezTo>
                                  <a:pt x="79" y="38"/>
                                  <a:pt x="79" y="38"/>
                                  <a:pt x="79" y="38"/>
                                </a:cubicBezTo>
                                <a:cubicBezTo>
                                  <a:pt x="79" y="38"/>
                                  <a:pt x="79" y="38"/>
                                  <a:pt x="79" y="38"/>
                                </a:cubicBezTo>
                                <a:cubicBezTo>
                                  <a:pt x="79" y="37"/>
                                  <a:pt x="79" y="37"/>
                                  <a:pt x="80" y="36"/>
                                </a:cubicBezTo>
                                <a:cubicBezTo>
                                  <a:pt x="80" y="36"/>
                                  <a:pt x="80" y="35"/>
                                  <a:pt x="80" y="35"/>
                                </a:cubicBezTo>
                                <a:cubicBezTo>
                                  <a:pt x="80" y="27"/>
                                  <a:pt x="80" y="27"/>
                                  <a:pt x="80" y="27"/>
                                </a:cubicBezTo>
                                <a:cubicBezTo>
                                  <a:pt x="80" y="19"/>
                                  <a:pt x="80" y="19"/>
                                  <a:pt x="80" y="19"/>
                                </a:cubicBezTo>
                                <a:cubicBezTo>
                                  <a:pt x="80" y="19"/>
                                  <a:pt x="80" y="19"/>
                                  <a:pt x="80" y="19"/>
                                </a:cubicBezTo>
                                <a:cubicBezTo>
                                  <a:pt x="80" y="19"/>
                                  <a:pt x="81" y="19"/>
                                  <a:pt x="81" y="19"/>
                                </a:cubicBezTo>
                                <a:cubicBezTo>
                                  <a:pt x="81" y="19"/>
                                  <a:pt x="81" y="19"/>
                                  <a:pt x="82" y="19"/>
                                </a:cubicBezTo>
                                <a:cubicBezTo>
                                  <a:pt x="82" y="19"/>
                                  <a:pt x="82" y="19"/>
                                  <a:pt x="82" y="19"/>
                                </a:cubicBezTo>
                                <a:cubicBezTo>
                                  <a:pt x="85" y="20"/>
                                  <a:pt x="87" y="22"/>
                                  <a:pt x="88" y="24"/>
                                </a:cubicBezTo>
                                <a:cubicBezTo>
                                  <a:pt x="89" y="27"/>
                                  <a:pt x="89" y="31"/>
                                  <a:pt x="88" y="34"/>
                                </a:cubicBezTo>
                                <a:cubicBezTo>
                                  <a:pt x="88" y="34"/>
                                  <a:pt x="88" y="34"/>
                                  <a:pt x="88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0pt;margin-top:528.5pt;height:19.3pt;width:18.2pt;z-index:-801674240;mso-width-relative:page;mso-height-relative:page;" coordorigin="2859,13586" coordsize="364,386" o:gfxdata="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">
                <o:lock v:ext="edit" aspectratio="f"/>
                <v:shape id="_x0000_s1026" o:spid="_x0000_s1026" o:spt="3" type="#_x0000_t3" style="position:absolute;left:2859;top:13586;height:387;width:364;v-text-anchor:middle;" fillcolor="#FFC000" filled="t" stroked="f" coordsize="21600,21600" o:gfxdata="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1nJ+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2pt"/>
                  <v:imagedata o:title=""/>
                  <o:lock v:ext="edit" aspectratio="f"/>
                </v:shape>
                <v:shape id="Freeform 17" o:spid="_x0000_s1026" o:spt="100" style="position:absolute;left:2937;top:13678;height:231;width:195;" fillcolor="#FFFFFF [3212]" filled="t" stroked="f" coordsize="95,105" o:gfxdata="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lllY7sAAADb&#10;AAAADwAAAAAAAAABACAAAAAiAAAAZHJzL2Rvd25yZXYueG1sUEsBAhQAFAAAAAgAh07iQDMvBZ47&#10;AAAAOQAAABAAAAAAAAAAAQAgAAAACgEAAGRycy9zaGFwZXhtbC54bWxQSwUGAAAAAAYABgBbAQAA&#10;tAMAAAAA&#10;" path="m64,91c64,90,64,89,63,89c63,88,62,88,61,88c57,88,57,88,57,88c53,88,53,88,53,88c53,81,53,81,53,81c53,75,53,75,53,75c52,75,51,75,50,75c49,75,48,75,47,75c46,75,45,75,44,75c43,75,42,75,42,75c42,81,42,81,42,81c42,88,42,88,42,88c38,88,38,88,38,88c34,88,34,88,34,88c33,88,32,88,32,89c31,89,31,90,30,91c29,95,29,95,29,95c28,100,28,100,28,100c28,101,28,101,28,102c28,103,28,103,28,103c29,104,29,104,30,105c30,105,31,105,31,105c47,105,47,105,47,105c64,105,64,105,64,105c64,105,64,105,64,105c64,105,64,105,64,105c65,105,66,105,66,104c67,103,67,102,67,101c67,101,67,101,67,101c67,100,67,100,67,100c66,95,66,95,66,95c64,91,64,91,64,91c64,91,64,91,64,91xm84,13c83,13,83,13,82,13c82,13,81,13,81,13c81,13,80,13,80,13c80,13,80,13,80,13c80,8,80,8,80,8c80,3,80,3,80,3c80,2,79,2,79,1c78,0,77,0,76,0c47,0,47,0,47,0c19,0,19,0,19,0c18,0,17,0,16,1c16,2,15,2,15,3c15,8,15,8,15,8c15,13,15,13,15,13c15,13,15,13,15,13c14,13,14,13,14,13c13,13,13,13,12,13c12,13,11,13,11,13c7,14,4,17,2,21c1,25,0,30,2,36c3,40,5,44,8,46c11,49,14,51,18,51c18,51,18,51,18,51c18,51,19,51,19,51c19,51,19,51,19,51c19,52,20,52,20,52c20,52,20,52,20,52c20,52,20,52,20,52c20,53,20,53,20,54c21,54,21,54,21,55c21,55,21,55,21,55c21,55,21,55,21,55c22,55,22,56,22,56c22,56,23,57,23,57c23,57,23,57,23,57c23,57,23,57,23,57c23,58,24,59,25,59c25,60,26,61,27,61c27,61,27,61,27,61c27,61,27,61,27,61c27,62,27,62,28,62c28,63,28,63,29,63c29,63,29,63,29,63c29,63,29,63,29,63c30,64,32,65,34,66c35,67,37,68,39,68c39,68,39,68,39,68c39,68,39,68,39,68c39,69,40,69,40,69c41,69,41,69,42,69c42,69,42,69,42,69c42,69,42,69,42,69c42,69,42,69,42,69c42,69,42,69,42,69c42,69,42,69,43,69c43,69,44,69,44,70c44,70,44,70,44,70c44,70,44,70,45,70c45,70,45,70,46,70c46,70,47,70,47,70c48,70,48,70,49,70c49,70,50,70,50,70c50,70,50,70,50,70c50,70,50,70,50,70c51,69,51,69,52,69c52,69,53,69,53,69c53,69,53,69,53,69c53,69,53,69,53,69c53,69,53,69,53,69c53,69,53,69,53,69c54,69,54,69,55,69c55,69,56,69,56,68c56,68,56,68,56,68c56,68,56,68,56,68c58,68,60,67,61,66c63,65,65,64,66,63c66,63,66,63,66,63c66,63,66,63,66,63c66,63,67,63,67,62c67,62,68,62,68,61c68,61,68,61,68,61c68,61,68,61,68,61c69,61,70,60,70,59c71,59,71,58,72,57c72,57,72,57,72,57c72,57,72,57,72,57c72,57,73,56,73,56c73,56,73,55,74,55c74,55,74,55,74,55c74,55,74,55,74,55c74,54,74,54,74,54c75,53,75,53,75,52c75,52,75,52,75,52c75,52,75,52,75,52c75,52,76,52,76,51c76,51,76,51,76,51c76,51,76,51,77,51c77,51,77,51,77,51c81,51,84,49,87,46c90,44,92,40,93,36c95,30,94,25,93,21c91,17,88,14,84,13c84,13,84,13,84,13xm7,34c6,31,6,27,7,24c8,22,10,20,12,19c13,19,13,19,13,19c13,19,14,19,14,19c14,19,14,19,15,19c15,19,15,19,15,19c15,27,15,27,15,27c15,35,15,35,15,35c15,35,15,36,15,36c15,37,15,37,16,38c16,38,16,38,16,38c16,38,16,38,16,38c16,39,16,39,16,39c16,40,16,40,16,41c16,41,16,41,16,41c16,41,16,41,16,41c16,42,16,42,16,43c16,43,16,43,16,44c17,44,17,44,17,44c17,44,17,44,17,44c17,44,17,44,17,45c17,45,17,45,17,45c15,44,13,43,11,41c9,39,8,37,7,34c7,34,7,34,7,34xm65,28c60,31,60,31,60,31c55,35,55,35,55,35c57,40,57,40,57,40c59,46,59,46,59,46c59,46,59,47,59,47c59,47,59,47,59,47c58,47,58,47,58,47c58,47,58,47,58,47c58,47,58,47,58,47c57,47,57,47,57,47c52,44,52,44,52,44c47,40,47,40,47,40c43,44,43,44,43,44c38,47,38,47,38,47c37,47,37,47,37,47c37,47,37,47,36,47c36,47,36,47,36,47c36,47,36,46,36,46c38,40,38,40,38,40c39,35,39,35,39,35c35,31,35,31,35,31c30,28,30,28,30,28c30,27,30,27,30,27c29,27,29,27,30,26c30,26,30,26,30,26c30,26,30,26,31,26c37,25,37,25,37,25c43,25,43,25,43,25c44,20,44,20,44,20c46,14,46,14,46,14c47,14,47,14,47,14c47,13,47,13,47,13c48,13,48,13,48,14c48,14,48,14,48,14c50,20,50,20,50,20c52,25,52,25,52,25c58,25,58,25,58,25c64,26,64,26,64,26c65,26,65,26,65,26c65,26,65,26,65,26c65,27,65,27,65,27c65,27,65,27,65,28c65,28,65,28,65,28xm88,34c87,37,86,39,84,41c82,43,80,44,78,45c78,45,78,45,78,45c78,44,78,44,78,44c78,44,78,44,78,44c78,44,78,44,78,44c79,43,79,43,79,43c79,42,79,42,79,41c79,41,79,41,79,41c79,41,79,41,79,41c79,40,79,40,79,39c79,39,79,39,79,38c79,38,79,38,79,38c79,38,79,38,79,38c79,37,79,37,80,36c80,36,80,35,80,35c80,27,80,27,80,27c80,19,80,19,80,19c80,19,80,19,80,19c80,19,81,19,81,19c81,19,81,19,82,19c82,19,82,19,82,19c85,20,87,22,88,24c89,27,89,31,88,34c88,34,88,34,88,34xe">
                  <v:path o:connectlocs="117,193;102,165;86,178;65,195;57,224;96,231;135,228;135,209;168,28;164,17;96,0;30,17;24,28;16,101;39,112;41,118;45,123;51,129;57,136;69,145;82,151;86,151;90,154;100,154;106,151;108,151;114,149;135,138;139,134;147,125;151,121;153,114;158,112;190,46;14,52;30,41;30,79;32,85;32,94;34,99;14,74;117,88;119,103;106,96;75,103;78,88;61,59;75,55;96,30;102,44;133,57;133,61;160,99;162,94;162,85;164,79;164,41;180,52" o:connectangles="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92032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4341495</wp:posOffset>
                </wp:positionV>
                <wp:extent cx="231140" cy="231140"/>
                <wp:effectExtent l="0" t="0" r="16510" b="16510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" cy="231140"/>
                          <a:chOff x="2874" y="9853"/>
                          <a:chExt cx="364" cy="364"/>
                        </a:xfrm>
                      </wpg:grpSpPr>
                      <wps:wsp>
                        <wps:cNvPr id="64" name="椭圆 64"/>
                        <wps:cNvSpPr/>
                        <wps:spPr>
                          <a:xfrm>
                            <a:off x="2874" y="9853"/>
                            <a:ext cx="364" cy="364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Freeform 9"/>
                        <wps:cNvSpPr>
                          <a:spLocks noEditPoints="1"/>
                        </wps:cNvSpPr>
                        <wps:spPr bwMode="auto">
                          <a:xfrm>
                            <a:off x="2934" y="9932"/>
                            <a:ext cx="248" cy="198"/>
                          </a:xfrm>
                          <a:custGeom>
                            <a:avLst/>
                            <a:gdLst>
                              <a:gd name="T0" fmla="*/ 121 w 143"/>
                              <a:gd name="T1" fmla="*/ 22 h 114"/>
                              <a:gd name="T2" fmla="*/ 114 w 143"/>
                              <a:gd name="T3" fmla="*/ 15 h 114"/>
                              <a:gd name="T4" fmla="*/ 29 w 143"/>
                              <a:gd name="T5" fmla="*/ 15 h 114"/>
                              <a:gd name="T6" fmla="*/ 22 w 143"/>
                              <a:gd name="T7" fmla="*/ 22 h 114"/>
                              <a:gd name="T8" fmla="*/ 22 w 143"/>
                              <a:gd name="T9" fmla="*/ 29 h 114"/>
                              <a:gd name="T10" fmla="*/ 121 w 143"/>
                              <a:gd name="T11" fmla="*/ 29 h 114"/>
                              <a:gd name="T12" fmla="*/ 121 w 143"/>
                              <a:gd name="T13" fmla="*/ 22 h 114"/>
                              <a:gd name="T14" fmla="*/ 121 w 143"/>
                              <a:gd name="T15" fmla="*/ 22 h 114"/>
                              <a:gd name="T16" fmla="*/ 100 w 143"/>
                              <a:gd name="T17" fmla="*/ 0 h 114"/>
                              <a:gd name="T18" fmla="*/ 43 w 143"/>
                              <a:gd name="T19" fmla="*/ 0 h 114"/>
                              <a:gd name="T20" fmla="*/ 36 w 143"/>
                              <a:gd name="T21" fmla="*/ 8 h 114"/>
                              <a:gd name="T22" fmla="*/ 107 w 143"/>
                              <a:gd name="T23" fmla="*/ 8 h 114"/>
                              <a:gd name="T24" fmla="*/ 100 w 143"/>
                              <a:gd name="T25" fmla="*/ 0 h 114"/>
                              <a:gd name="T26" fmla="*/ 100 w 143"/>
                              <a:gd name="T27" fmla="*/ 0 h 114"/>
                              <a:gd name="T28" fmla="*/ 136 w 143"/>
                              <a:gd name="T29" fmla="*/ 29 h 114"/>
                              <a:gd name="T30" fmla="*/ 131 w 143"/>
                              <a:gd name="T31" fmla="*/ 25 h 114"/>
                              <a:gd name="T32" fmla="*/ 131 w 143"/>
                              <a:gd name="T33" fmla="*/ 36 h 114"/>
                              <a:gd name="T34" fmla="*/ 12 w 143"/>
                              <a:gd name="T35" fmla="*/ 36 h 114"/>
                              <a:gd name="T36" fmla="*/ 12 w 143"/>
                              <a:gd name="T37" fmla="*/ 25 h 114"/>
                              <a:gd name="T38" fmla="*/ 8 w 143"/>
                              <a:gd name="T39" fmla="*/ 29 h 114"/>
                              <a:gd name="T40" fmla="*/ 2 w 143"/>
                              <a:gd name="T41" fmla="*/ 43 h 114"/>
                              <a:gd name="T42" fmla="*/ 13 w 143"/>
                              <a:gd name="T43" fmla="*/ 107 h 114"/>
                              <a:gd name="T44" fmla="*/ 22 w 143"/>
                              <a:gd name="T45" fmla="*/ 114 h 114"/>
                              <a:gd name="T46" fmla="*/ 121 w 143"/>
                              <a:gd name="T47" fmla="*/ 114 h 114"/>
                              <a:gd name="T48" fmla="*/ 130 w 143"/>
                              <a:gd name="T49" fmla="*/ 107 h 114"/>
                              <a:gd name="T50" fmla="*/ 141 w 143"/>
                              <a:gd name="T51" fmla="*/ 43 h 114"/>
                              <a:gd name="T52" fmla="*/ 136 w 143"/>
                              <a:gd name="T53" fmla="*/ 29 h 114"/>
                              <a:gd name="T54" fmla="*/ 136 w 143"/>
                              <a:gd name="T55" fmla="*/ 29 h 114"/>
                              <a:gd name="T56" fmla="*/ 100 w 143"/>
                              <a:gd name="T57" fmla="*/ 67 h 114"/>
                              <a:gd name="T58" fmla="*/ 93 w 143"/>
                              <a:gd name="T59" fmla="*/ 74 h 114"/>
                              <a:gd name="T60" fmla="*/ 50 w 143"/>
                              <a:gd name="T61" fmla="*/ 74 h 114"/>
                              <a:gd name="T62" fmla="*/ 43 w 143"/>
                              <a:gd name="T63" fmla="*/ 67 h 114"/>
                              <a:gd name="T64" fmla="*/ 43 w 143"/>
                              <a:gd name="T65" fmla="*/ 53 h 114"/>
                              <a:gd name="T66" fmla="*/ 53 w 143"/>
                              <a:gd name="T67" fmla="*/ 53 h 114"/>
                              <a:gd name="T68" fmla="*/ 53 w 143"/>
                              <a:gd name="T69" fmla="*/ 64 h 114"/>
                              <a:gd name="T70" fmla="*/ 90 w 143"/>
                              <a:gd name="T71" fmla="*/ 64 h 114"/>
                              <a:gd name="T72" fmla="*/ 90 w 143"/>
                              <a:gd name="T73" fmla="*/ 53 h 114"/>
                              <a:gd name="T74" fmla="*/ 100 w 143"/>
                              <a:gd name="T75" fmla="*/ 53 h 114"/>
                              <a:gd name="T76" fmla="*/ 100 w 143"/>
                              <a:gd name="T77" fmla="*/ 67 h 114"/>
                              <a:gd name="T78" fmla="*/ 100 w 143"/>
                              <a:gd name="T79" fmla="*/ 6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14">
                                <a:moveTo>
                                  <a:pt x="121" y="22"/>
                                </a:moveTo>
                                <a:cubicBezTo>
                                  <a:pt x="121" y="15"/>
                                  <a:pt x="114" y="15"/>
                                  <a:pt x="114" y="15"/>
                                </a:cubicBez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29" y="15"/>
                                  <a:pt x="22" y="15"/>
                                  <a:pt x="22" y="22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121" y="29"/>
                                  <a:pt x="121" y="29"/>
                                  <a:pt x="121" y="29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lose/>
                                <a:moveTo>
                                  <a:pt x="100" y="0"/>
                                </a:move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0"/>
                                  <a:pt x="36" y="0"/>
                                  <a:pt x="36" y="8"/>
                                </a:cubicBezTo>
                                <a:cubicBezTo>
                                  <a:pt x="107" y="8"/>
                                  <a:pt x="107" y="8"/>
                                  <a:pt x="107" y="8"/>
                                </a:cubicBezTo>
                                <a:cubicBezTo>
                                  <a:pt x="107" y="0"/>
                                  <a:pt x="100" y="0"/>
                                  <a:pt x="100" y="0"/>
                                </a:cubicBezTo>
                                <a:cubicBezTo>
                                  <a:pt x="100" y="0"/>
                                  <a:pt x="100" y="0"/>
                                  <a:pt x="100" y="0"/>
                                </a:cubicBezTo>
                                <a:close/>
                                <a:moveTo>
                                  <a:pt x="136" y="29"/>
                                </a:moveTo>
                                <a:cubicBezTo>
                                  <a:pt x="131" y="25"/>
                                  <a:pt x="131" y="25"/>
                                  <a:pt x="131" y="25"/>
                                </a:cubicBezTo>
                                <a:cubicBezTo>
                                  <a:pt x="131" y="36"/>
                                  <a:pt x="131" y="36"/>
                                  <a:pt x="131" y="36"/>
                                </a:cubicBezTo>
                                <a:cubicBezTo>
                                  <a:pt x="12" y="36"/>
                                  <a:pt x="12" y="36"/>
                                  <a:pt x="12" y="36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8" y="29"/>
                                  <a:pt x="8" y="29"/>
                                  <a:pt x="8" y="29"/>
                                </a:cubicBezTo>
                                <a:cubicBezTo>
                                  <a:pt x="3" y="33"/>
                                  <a:pt x="0" y="34"/>
                                  <a:pt x="2" y="43"/>
                                </a:cubicBezTo>
                                <a:cubicBezTo>
                                  <a:pt x="4" y="52"/>
                                  <a:pt x="12" y="100"/>
                                  <a:pt x="13" y="107"/>
                                </a:cubicBezTo>
                                <a:cubicBezTo>
                                  <a:pt x="14" y="114"/>
                                  <a:pt x="22" y="114"/>
                                  <a:pt x="22" y="114"/>
                                </a:cubicBezTo>
                                <a:cubicBezTo>
                                  <a:pt x="121" y="114"/>
                                  <a:pt x="121" y="114"/>
                                  <a:pt x="121" y="114"/>
                                </a:cubicBezTo>
                                <a:cubicBezTo>
                                  <a:pt x="121" y="114"/>
                                  <a:pt x="129" y="114"/>
                                  <a:pt x="130" y="107"/>
                                </a:cubicBezTo>
                                <a:cubicBezTo>
                                  <a:pt x="131" y="100"/>
                                  <a:pt x="140" y="52"/>
                                  <a:pt x="141" y="43"/>
                                </a:cubicBezTo>
                                <a:cubicBezTo>
                                  <a:pt x="143" y="34"/>
                                  <a:pt x="140" y="33"/>
                                  <a:pt x="136" y="29"/>
                                </a:cubicBezTo>
                                <a:cubicBezTo>
                                  <a:pt x="136" y="29"/>
                                  <a:pt x="136" y="29"/>
                                  <a:pt x="136" y="29"/>
                                </a:cubicBezTo>
                                <a:close/>
                                <a:moveTo>
                                  <a:pt x="100" y="67"/>
                                </a:moveTo>
                                <a:cubicBezTo>
                                  <a:pt x="100" y="67"/>
                                  <a:pt x="100" y="74"/>
                                  <a:pt x="93" y="74"/>
                                </a:cubicBezTo>
                                <a:cubicBezTo>
                                  <a:pt x="50" y="74"/>
                                  <a:pt x="50" y="74"/>
                                  <a:pt x="50" y="74"/>
                                </a:cubicBezTo>
                                <a:cubicBezTo>
                                  <a:pt x="43" y="74"/>
                                  <a:pt x="43" y="67"/>
                                  <a:pt x="43" y="67"/>
                                </a:cubicBezTo>
                                <a:cubicBezTo>
                                  <a:pt x="43" y="53"/>
                                  <a:pt x="43" y="53"/>
                                  <a:pt x="43" y="53"/>
                                </a:cubicBezTo>
                                <a:cubicBezTo>
                                  <a:pt x="53" y="53"/>
                                  <a:pt x="53" y="53"/>
                                  <a:pt x="53" y="53"/>
                                </a:cubicBezTo>
                                <a:cubicBezTo>
                                  <a:pt x="53" y="64"/>
                                  <a:pt x="53" y="64"/>
                                  <a:pt x="53" y="64"/>
                                </a:cubicBezTo>
                                <a:cubicBezTo>
                                  <a:pt x="90" y="64"/>
                                  <a:pt x="90" y="64"/>
                                  <a:pt x="90" y="64"/>
                                </a:cubicBezTo>
                                <a:cubicBezTo>
                                  <a:pt x="90" y="53"/>
                                  <a:pt x="90" y="53"/>
                                  <a:pt x="90" y="53"/>
                                </a:cubicBezTo>
                                <a:cubicBezTo>
                                  <a:pt x="100" y="53"/>
                                  <a:pt x="100" y="53"/>
                                  <a:pt x="100" y="53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9.25pt;margin-top:341.85pt;height:18.2pt;width:18.2pt;z-index:-801675264;mso-width-relative:page;mso-height-relative:page;" coordorigin="2874,9853" coordsize="364,364" o:gfxdata="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">
                <o:lock v:ext="edit" aspectratio="f"/>
                <v:shape id="_x0000_s1026" o:spid="_x0000_s1026" o:spt="3" type="#_x0000_t3" style="position:absolute;left:2874;top:9853;height:364;width:364;v-text-anchor:middle;" fillcolor="#FFC000" filled="t" stroked="f" coordsize="21600,21600" o:gfxdata="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FJei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2pt"/>
                  <v:imagedata o:title=""/>
                  <o:lock v:ext="edit" aspectratio="f"/>
                </v:shape>
                <v:shape id="Freeform 9" o:spid="_x0000_s1026" o:spt="100" style="position:absolute;left:2934;top:9932;height:198;width:248;" fillcolor="#FFFFFF [3212]" filled="t" stroked="f" coordsize="143,114" o:gfxdata="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U1ZGb4A&#10;AADbAAAADwAAAAAAAAABACAAAAAiAAAAZHJzL2Rvd25yZXYueG1sUEsBAhQAFAAAAAgAh07iQDMv&#10;BZ47AAAAOQAAABAAAAAAAAAAAQAgAAAADQEAAGRycy9zaGFwZXhtbC54bWxQSwUGAAAAAAYABgBb&#10;AQAAtwMAAAAA&#10;" path="m121,22c121,15,114,15,114,15c29,15,29,15,29,15c29,15,22,15,22,22c22,29,22,29,22,29c121,29,121,29,121,29c121,22,121,22,121,22c121,22,121,22,121,22xm100,0c43,0,43,0,43,0c43,0,36,0,36,8c107,8,107,8,107,8c107,0,100,0,100,0c100,0,100,0,100,0xm136,29c131,25,131,25,131,25c131,36,131,36,131,36c12,36,12,36,12,36c12,25,12,25,12,25c8,29,8,29,8,29c3,33,0,34,2,43c4,52,12,100,13,107c14,114,22,114,22,114c121,114,121,114,121,114c121,114,129,114,130,107c131,100,140,52,141,43c143,34,140,33,136,29c136,29,136,29,136,29xm100,67c100,67,100,74,93,74c50,74,50,74,50,74c43,74,43,67,43,67c43,53,43,53,43,53c53,53,53,53,53,53c53,64,53,64,53,64c90,64,90,64,90,64c90,53,90,53,90,53c100,53,100,53,100,53c100,67,100,67,100,67c100,67,100,67,100,67xe">
                  <v:path o:connectlocs="209,38;197,26;50,26;38,38;38,50;209,50;209,38;209,38;173,0;74,0;62,13;185,13;173,0;173,0;235,50;227,43;227,62;20,62;20,43;13,50;3,74;22,185;38,198;209,198;225,185;244,74;235,50;235,50;173,116;161,128;86,128;74,116;74,92;91,92;91,111;156,111;156,92;173,92;173,116;173,116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7564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1529080</wp:posOffset>
                </wp:positionV>
                <wp:extent cx="231140" cy="231140"/>
                <wp:effectExtent l="0" t="0" r="16510" b="1651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140" cy="231140"/>
                          <a:chOff x="2874" y="5409"/>
                          <a:chExt cx="364" cy="364"/>
                        </a:xfrm>
                      </wpg:grpSpPr>
                      <wps:wsp>
                        <wps:cNvPr id="40" name="椭圆 40"/>
                        <wps:cNvSpPr/>
                        <wps:spPr>
                          <a:xfrm>
                            <a:off x="2874" y="5409"/>
                            <a:ext cx="364" cy="364"/>
                          </a:xfrm>
                          <a:prstGeom prst="ellipse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 noEditPoints="1"/>
                        </wps:cNvSpPr>
                        <wps:spPr bwMode="auto">
                          <a:xfrm>
                            <a:off x="2934" y="5488"/>
                            <a:ext cx="248" cy="198"/>
                          </a:xfrm>
                          <a:custGeom>
                            <a:avLst/>
                            <a:gdLst>
                              <a:gd name="T0" fmla="*/ 121 w 143"/>
                              <a:gd name="T1" fmla="*/ 22 h 114"/>
                              <a:gd name="T2" fmla="*/ 114 w 143"/>
                              <a:gd name="T3" fmla="*/ 15 h 114"/>
                              <a:gd name="T4" fmla="*/ 29 w 143"/>
                              <a:gd name="T5" fmla="*/ 15 h 114"/>
                              <a:gd name="T6" fmla="*/ 22 w 143"/>
                              <a:gd name="T7" fmla="*/ 22 h 114"/>
                              <a:gd name="T8" fmla="*/ 22 w 143"/>
                              <a:gd name="T9" fmla="*/ 29 h 114"/>
                              <a:gd name="T10" fmla="*/ 121 w 143"/>
                              <a:gd name="T11" fmla="*/ 29 h 114"/>
                              <a:gd name="T12" fmla="*/ 121 w 143"/>
                              <a:gd name="T13" fmla="*/ 22 h 114"/>
                              <a:gd name="T14" fmla="*/ 121 w 143"/>
                              <a:gd name="T15" fmla="*/ 22 h 114"/>
                              <a:gd name="T16" fmla="*/ 100 w 143"/>
                              <a:gd name="T17" fmla="*/ 0 h 114"/>
                              <a:gd name="T18" fmla="*/ 43 w 143"/>
                              <a:gd name="T19" fmla="*/ 0 h 114"/>
                              <a:gd name="T20" fmla="*/ 36 w 143"/>
                              <a:gd name="T21" fmla="*/ 8 h 114"/>
                              <a:gd name="T22" fmla="*/ 107 w 143"/>
                              <a:gd name="T23" fmla="*/ 8 h 114"/>
                              <a:gd name="T24" fmla="*/ 100 w 143"/>
                              <a:gd name="T25" fmla="*/ 0 h 114"/>
                              <a:gd name="T26" fmla="*/ 100 w 143"/>
                              <a:gd name="T27" fmla="*/ 0 h 114"/>
                              <a:gd name="T28" fmla="*/ 136 w 143"/>
                              <a:gd name="T29" fmla="*/ 29 h 114"/>
                              <a:gd name="T30" fmla="*/ 131 w 143"/>
                              <a:gd name="T31" fmla="*/ 25 h 114"/>
                              <a:gd name="T32" fmla="*/ 131 w 143"/>
                              <a:gd name="T33" fmla="*/ 36 h 114"/>
                              <a:gd name="T34" fmla="*/ 12 w 143"/>
                              <a:gd name="T35" fmla="*/ 36 h 114"/>
                              <a:gd name="T36" fmla="*/ 12 w 143"/>
                              <a:gd name="T37" fmla="*/ 25 h 114"/>
                              <a:gd name="T38" fmla="*/ 8 w 143"/>
                              <a:gd name="T39" fmla="*/ 29 h 114"/>
                              <a:gd name="T40" fmla="*/ 2 w 143"/>
                              <a:gd name="T41" fmla="*/ 43 h 114"/>
                              <a:gd name="T42" fmla="*/ 13 w 143"/>
                              <a:gd name="T43" fmla="*/ 107 h 114"/>
                              <a:gd name="T44" fmla="*/ 22 w 143"/>
                              <a:gd name="T45" fmla="*/ 114 h 114"/>
                              <a:gd name="T46" fmla="*/ 121 w 143"/>
                              <a:gd name="T47" fmla="*/ 114 h 114"/>
                              <a:gd name="T48" fmla="*/ 130 w 143"/>
                              <a:gd name="T49" fmla="*/ 107 h 114"/>
                              <a:gd name="T50" fmla="*/ 141 w 143"/>
                              <a:gd name="T51" fmla="*/ 43 h 114"/>
                              <a:gd name="T52" fmla="*/ 136 w 143"/>
                              <a:gd name="T53" fmla="*/ 29 h 114"/>
                              <a:gd name="T54" fmla="*/ 136 w 143"/>
                              <a:gd name="T55" fmla="*/ 29 h 114"/>
                              <a:gd name="T56" fmla="*/ 100 w 143"/>
                              <a:gd name="T57" fmla="*/ 67 h 114"/>
                              <a:gd name="T58" fmla="*/ 93 w 143"/>
                              <a:gd name="T59" fmla="*/ 74 h 114"/>
                              <a:gd name="T60" fmla="*/ 50 w 143"/>
                              <a:gd name="T61" fmla="*/ 74 h 114"/>
                              <a:gd name="T62" fmla="*/ 43 w 143"/>
                              <a:gd name="T63" fmla="*/ 67 h 114"/>
                              <a:gd name="T64" fmla="*/ 43 w 143"/>
                              <a:gd name="T65" fmla="*/ 53 h 114"/>
                              <a:gd name="T66" fmla="*/ 53 w 143"/>
                              <a:gd name="T67" fmla="*/ 53 h 114"/>
                              <a:gd name="T68" fmla="*/ 53 w 143"/>
                              <a:gd name="T69" fmla="*/ 64 h 114"/>
                              <a:gd name="T70" fmla="*/ 90 w 143"/>
                              <a:gd name="T71" fmla="*/ 64 h 114"/>
                              <a:gd name="T72" fmla="*/ 90 w 143"/>
                              <a:gd name="T73" fmla="*/ 53 h 114"/>
                              <a:gd name="T74" fmla="*/ 100 w 143"/>
                              <a:gd name="T75" fmla="*/ 53 h 114"/>
                              <a:gd name="T76" fmla="*/ 100 w 143"/>
                              <a:gd name="T77" fmla="*/ 67 h 114"/>
                              <a:gd name="T78" fmla="*/ 100 w 143"/>
                              <a:gd name="T79" fmla="*/ 6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143" h="114">
                                <a:moveTo>
                                  <a:pt x="121" y="22"/>
                                </a:moveTo>
                                <a:cubicBezTo>
                                  <a:pt x="121" y="15"/>
                                  <a:pt x="114" y="15"/>
                                  <a:pt x="114" y="15"/>
                                </a:cubicBezTo>
                                <a:cubicBezTo>
                                  <a:pt x="29" y="15"/>
                                  <a:pt x="29" y="15"/>
                                  <a:pt x="29" y="15"/>
                                </a:cubicBezTo>
                                <a:cubicBezTo>
                                  <a:pt x="29" y="15"/>
                                  <a:pt x="22" y="15"/>
                                  <a:pt x="22" y="22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121" y="29"/>
                                  <a:pt x="121" y="29"/>
                                  <a:pt x="121" y="29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ubicBezTo>
                                  <a:pt x="121" y="22"/>
                                  <a:pt x="121" y="22"/>
                                  <a:pt x="121" y="22"/>
                                </a:cubicBezTo>
                                <a:close/>
                                <a:moveTo>
                                  <a:pt x="100" y="0"/>
                                </a:move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0"/>
                                  <a:pt x="36" y="0"/>
                                  <a:pt x="36" y="8"/>
                                </a:cubicBezTo>
                                <a:cubicBezTo>
                                  <a:pt x="107" y="8"/>
                                  <a:pt x="107" y="8"/>
                                  <a:pt x="107" y="8"/>
                                </a:cubicBezTo>
                                <a:cubicBezTo>
                                  <a:pt x="107" y="0"/>
                                  <a:pt x="100" y="0"/>
                                  <a:pt x="100" y="0"/>
                                </a:cubicBezTo>
                                <a:cubicBezTo>
                                  <a:pt x="100" y="0"/>
                                  <a:pt x="100" y="0"/>
                                  <a:pt x="100" y="0"/>
                                </a:cubicBezTo>
                                <a:close/>
                                <a:moveTo>
                                  <a:pt x="136" y="29"/>
                                </a:moveTo>
                                <a:cubicBezTo>
                                  <a:pt x="131" y="25"/>
                                  <a:pt x="131" y="25"/>
                                  <a:pt x="131" y="25"/>
                                </a:cubicBezTo>
                                <a:cubicBezTo>
                                  <a:pt x="131" y="36"/>
                                  <a:pt x="131" y="36"/>
                                  <a:pt x="131" y="36"/>
                                </a:cubicBezTo>
                                <a:cubicBezTo>
                                  <a:pt x="12" y="36"/>
                                  <a:pt x="12" y="36"/>
                                  <a:pt x="12" y="36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8" y="29"/>
                                  <a:pt x="8" y="29"/>
                                  <a:pt x="8" y="29"/>
                                </a:cubicBezTo>
                                <a:cubicBezTo>
                                  <a:pt x="3" y="33"/>
                                  <a:pt x="0" y="34"/>
                                  <a:pt x="2" y="43"/>
                                </a:cubicBezTo>
                                <a:cubicBezTo>
                                  <a:pt x="4" y="52"/>
                                  <a:pt x="12" y="100"/>
                                  <a:pt x="13" y="107"/>
                                </a:cubicBezTo>
                                <a:cubicBezTo>
                                  <a:pt x="14" y="114"/>
                                  <a:pt x="22" y="114"/>
                                  <a:pt x="22" y="114"/>
                                </a:cubicBezTo>
                                <a:cubicBezTo>
                                  <a:pt x="121" y="114"/>
                                  <a:pt x="121" y="114"/>
                                  <a:pt x="121" y="114"/>
                                </a:cubicBezTo>
                                <a:cubicBezTo>
                                  <a:pt x="121" y="114"/>
                                  <a:pt x="129" y="114"/>
                                  <a:pt x="130" y="107"/>
                                </a:cubicBezTo>
                                <a:cubicBezTo>
                                  <a:pt x="131" y="100"/>
                                  <a:pt x="140" y="52"/>
                                  <a:pt x="141" y="43"/>
                                </a:cubicBezTo>
                                <a:cubicBezTo>
                                  <a:pt x="143" y="34"/>
                                  <a:pt x="140" y="33"/>
                                  <a:pt x="136" y="29"/>
                                </a:cubicBezTo>
                                <a:cubicBezTo>
                                  <a:pt x="136" y="29"/>
                                  <a:pt x="136" y="29"/>
                                  <a:pt x="136" y="29"/>
                                </a:cubicBezTo>
                                <a:close/>
                                <a:moveTo>
                                  <a:pt x="100" y="67"/>
                                </a:moveTo>
                                <a:cubicBezTo>
                                  <a:pt x="100" y="67"/>
                                  <a:pt x="100" y="74"/>
                                  <a:pt x="93" y="74"/>
                                </a:cubicBezTo>
                                <a:cubicBezTo>
                                  <a:pt x="50" y="74"/>
                                  <a:pt x="50" y="74"/>
                                  <a:pt x="50" y="74"/>
                                </a:cubicBezTo>
                                <a:cubicBezTo>
                                  <a:pt x="43" y="74"/>
                                  <a:pt x="43" y="67"/>
                                  <a:pt x="43" y="67"/>
                                </a:cubicBezTo>
                                <a:cubicBezTo>
                                  <a:pt x="43" y="53"/>
                                  <a:pt x="43" y="53"/>
                                  <a:pt x="43" y="53"/>
                                </a:cubicBezTo>
                                <a:cubicBezTo>
                                  <a:pt x="53" y="53"/>
                                  <a:pt x="53" y="53"/>
                                  <a:pt x="53" y="53"/>
                                </a:cubicBezTo>
                                <a:cubicBezTo>
                                  <a:pt x="53" y="64"/>
                                  <a:pt x="53" y="64"/>
                                  <a:pt x="53" y="64"/>
                                </a:cubicBezTo>
                                <a:cubicBezTo>
                                  <a:pt x="90" y="64"/>
                                  <a:pt x="90" y="64"/>
                                  <a:pt x="90" y="64"/>
                                </a:cubicBezTo>
                                <a:cubicBezTo>
                                  <a:pt x="90" y="53"/>
                                  <a:pt x="90" y="53"/>
                                  <a:pt x="90" y="53"/>
                                </a:cubicBezTo>
                                <a:cubicBezTo>
                                  <a:pt x="100" y="53"/>
                                  <a:pt x="100" y="53"/>
                                  <a:pt x="100" y="53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ubicBezTo>
                                  <a:pt x="100" y="67"/>
                                  <a:pt x="100" y="67"/>
                                  <a:pt x="100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9.25pt;margin-top:120.4pt;height:18.2pt;width:18.2pt;z-index:-801691648;mso-width-relative:page;mso-height-relative:page;" coordorigin="2874,5409" coordsize="364,364" o:gfxdata="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">
                <o:lock v:ext="edit" aspectratio="f"/>
                <v:shape id="_x0000_s1026" o:spid="_x0000_s1026" o:spt="3" type="#_x0000_t3" style="position:absolute;left:2874;top:5409;height:364;width:364;v-text-anchor:middle;" fillcolor="#FFC000" filled="t" stroked="f" coordsize="21600,21600" o:gfxdata="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NwE67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2pt"/>
                  <v:imagedata o:title=""/>
                  <o:lock v:ext="edit" aspectratio="f"/>
                </v:shape>
                <v:shape id="Freeform 9" o:spid="_x0000_s1026" o:spt="100" style="position:absolute;left:2934;top:5488;height:198;width:248;" fillcolor="#FFFFFF [3212]" filled="t" stroked="f" coordsize="143,114" o:gfxdata="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nAsZ74A&#10;AADbAAAADwAAAAAAAAABACAAAAAiAAAAZHJzL2Rvd25yZXYueG1sUEsBAhQAFAAAAAgAh07iQDMv&#10;BZ47AAAAOQAAABAAAAAAAAAAAQAgAAAADQEAAGRycy9zaGFwZXhtbC54bWxQSwUGAAAAAAYABgBb&#10;AQAAtwMAAAAA&#10;" path="m121,22c121,15,114,15,114,15c29,15,29,15,29,15c29,15,22,15,22,22c22,29,22,29,22,29c121,29,121,29,121,29c121,22,121,22,121,22c121,22,121,22,121,22xm100,0c43,0,43,0,43,0c43,0,36,0,36,8c107,8,107,8,107,8c107,0,100,0,100,0c100,0,100,0,100,0xm136,29c131,25,131,25,131,25c131,36,131,36,131,36c12,36,12,36,12,36c12,25,12,25,12,25c8,29,8,29,8,29c3,33,0,34,2,43c4,52,12,100,13,107c14,114,22,114,22,114c121,114,121,114,121,114c121,114,129,114,130,107c131,100,140,52,141,43c143,34,140,33,136,29c136,29,136,29,136,29xm100,67c100,67,100,74,93,74c50,74,50,74,50,74c43,74,43,67,43,67c43,53,43,53,43,53c53,53,53,53,53,53c53,64,53,64,53,64c90,64,90,64,90,64c90,53,90,53,90,53c100,53,100,53,100,53c100,67,100,67,100,67c100,67,100,67,100,67xe">
                  <v:path o:connectlocs="209,38;197,26;50,26;38,38;38,50;209,50;209,38;209,38;173,0;74,0;62,13;185,13;173,0;173,0;235,50;227,43;227,62;20,62;20,43;13,50;3,74;22,185;38,198;209,198;225,185;244,74;235,50;235,50;173,116;161,128;86,128;74,116;74,92;91,92;91,111;156,111;156,92;173,92;173,116;173,116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93293056" behindDoc="0" locked="0" layoutInCell="1" allowOverlap="1">
                <wp:simplePos x="0" y="0"/>
                <wp:positionH relativeFrom="column">
                  <wp:posOffset>5756910</wp:posOffset>
                </wp:positionH>
                <wp:positionV relativeFrom="paragraph">
                  <wp:posOffset>1092200</wp:posOffset>
                </wp:positionV>
                <wp:extent cx="1133475" cy="196215"/>
                <wp:effectExtent l="0" t="0" r="13335" b="9525"/>
                <wp:wrapNone/>
                <wp:docPr id="32" name="平行四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4518660" y="2054860"/>
                          <a:ext cx="1133475" cy="196215"/>
                        </a:xfrm>
                        <a:prstGeom prst="parallelogram">
                          <a:avLst>
                            <a:gd name="adj" fmla="val 49676"/>
                          </a:avLst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flip:x;margin-left:453.3pt;margin-top:86pt;height:15.45pt;width:89.25pt;rotation:-5898240f;z-index:-801674240;v-text-anchor:middle;mso-width-relative:page;mso-height-relative:page;" fillcolor="#DC9F0C [2408]" filled="t" stroked="f" coordsize="21600,21600" o:gfxdata="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ykohJ2QAAAAwBAAAPAAAAAAAAAAEAIAAAACIAAABkcnMvZG93bnJldi54bWxQSwECFAAU&#10;AAAACACHTuJA1ENc05sCAADsBAAADgAAAAAAAAABACAAAAAoAQAAZHJzL2Uyb0RvYy54bWxQSwUG&#10;AAAAAAYABgBZAQAANQYAAAAA&#10;" adj="1857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439901184" behindDoc="1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721995</wp:posOffset>
                </wp:positionV>
                <wp:extent cx="2289810" cy="1076960"/>
                <wp:effectExtent l="0" t="0" r="15240" b="88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6035" y="2428875"/>
                          <a:ext cx="2289810" cy="10769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2.05pt;margin-top:56.85pt;height:84.8pt;width:180.3pt;z-index:1936584704;v-text-anchor:middle;mso-width-relative:page;mso-height-relative:page;" fillcolor="#FFC000" filled="t" stroked="f" coordsize="21600,21600" o:gfxdata="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0cT0i2AAAAAsB&#10;AAAPAAAAAAAAAAEAIAAAACIAAABkcnMvZG93bnJldi54bWxQSwECFAAUAAAACACHTuJAg+Mrv1QC&#10;AAB1BAAADgAAAAAAAAABACAAAAAnAQAAZHJzL2Uyb0RvYy54bWxQSwUGAAAAAAYABgBZAQAA7QUA&#10;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92032" behindDoc="0" locked="0" layoutInCell="1" allowOverlap="1">
                <wp:simplePos x="0" y="0"/>
                <wp:positionH relativeFrom="column">
                  <wp:posOffset>3971290</wp:posOffset>
                </wp:positionH>
                <wp:positionV relativeFrom="paragraph">
                  <wp:posOffset>1688465</wp:posOffset>
                </wp:positionV>
                <wp:extent cx="2558415" cy="110490"/>
                <wp:effectExtent l="15875" t="83185" r="73660" b="9207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10490"/>
                          <a:chOff x="9700" y="3755"/>
                          <a:chExt cx="4029" cy="261"/>
                        </a:xfrm>
                        <a:solidFill>
                          <a:schemeClr val="bg1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29" name="平行四边形 8"/>
                        <wps:cNvSpPr/>
                        <wps:spPr>
                          <a:xfrm rot="3720000">
                            <a:off x="13395" y="3541"/>
                            <a:ext cx="120" cy="547"/>
                          </a:xfrm>
                          <a:prstGeom prst="parallelogram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9700" y="3931"/>
                            <a:ext cx="3560" cy="8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7pt;margin-top:132.95pt;height:8.7pt;width:201.45pt;z-index:-801675264;mso-width-relative:page;mso-height-relative:page;" coordorigin="9700,3755" coordsize="4029,261" o:gfxdata="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">
                <o:lock v:ext="edit" aspectratio="f"/>
                <v:shape id="平行四边形 8" o:spid="_x0000_s1026" o:spt="7" type="#_x0000_t7" style="position:absolute;left:13395;top:3541;height:547;width:120;rotation:4063232f;v-text-anchor:middle;" filled="t" stroked="f" coordsize="21600,21600" o:gfxdata="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3DvS8AAAA&#10;2wAAAA8AAAAAAAAAAQAgAAAAIgAAAGRycy9kb3ducmV2LnhtbFBLAQIUABQAAAAIAIdO4kAzLwWe&#10;OwAAADkAAAAQAAAAAAAAAAEAIAAAAAsBAABkcnMvc2hhcGV4bWwueG1sUEsFBgAAAAAGAAYAWwEA&#10;ALUDAAAAAA==&#10;" adj="5400">
                  <v:fill on="t" focussize="0,0"/>
                  <v:stroke on="f" weight="2pt"/>
                  <v:imagedata o:title=""/>
                  <o:lock v:ext="edit" aspectratio="f"/>
                </v:shape>
                <v:rect id="矩形 7" o:spid="_x0000_s1026" o:spt="1" style="position:absolute;left:9700;top:3931;height:85;width:3560;v-text-anchor:middle;" filled="t" stroked="f" coordsize="21600,21600" o:gfxdata="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BHThHOzAAAA2wAAAA8AAAAA&#10;AAAAAQAgAAAAIgAAAGRycy9kb3ducmV2LnhtbFBLAQIUABQAAAAIAIdO4kAzLwWeOwAAADkAAAAQ&#10;AAAAAAAAAAEAIAAAAAIBAABkcnMvc2hhcGV4bWwueG1sUEsFBgAAAAAGAAYAWwEAAKwDAAAAAA==&#10;">
                  <v:fill on="t" focussize="0,0"/>
                  <v:stroke on="f" weight="2pt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92032" behindDoc="0" locked="0" layoutInCell="1" allowOverlap="1">
                <wp:simplePos x="0" y="0"/>
                <wp:positionH relativeFrom="column">
                  <wp:posOffset>3971290</wp:posOffset>
                </wp:positionH>
                <wp:positionV relativeFrom="paragraph">
                  <wp:posOffset>6473825</wp:posOffset>
                </wp:positionV>
                <wp:extent cx="2558415" cy="110490"/>
                <wp:effectExtent l="15875" t="83185" r="73660" b="92075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10490"/>
                          <a:chOff x="9700" y="3755"/>
                          <a:chExt cx="4029" cy="261"/>
                        </a:xfrm>
                        <a:solidFill>
                          <a:schemeClr val="bg1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23" name="平行四边形 8"/>
                        <wps:cNvSpPr/>
                        <wps:spPr>
                          <a:xfrm rot="3720000">
                            <a:off x="13395" y="3541"/>
                            <a:ext cx="120" cy="547"/>
                          </a:xfrm>
                          <a:prstGeom prst="parallelogram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矩形 7"/>
                        <wps:cNvSpPr/>
                        <wps:spPr>
                          <a:xfrm>
                            <a:off x="9700" y="3931"/>
                            <a:ext cx="3560" cy="8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7pt;margin-top:509.75pt;height:8.7pt;width:201.45pt;z-index:-801675264;mso-width-relative:page;mso-height-relative:page;" coordorigin="9700,3755" coordsize="4029,261" o:gfxdata="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">
                <o:lock v:ext="edit" aspectratio="f"/>
                <v:shape id="平行四边形 8" o:spid="_x0000_s1026" o:spt="7" type="#_x0000_t7" style="position:absolute;left:13395;top:3541;height:547;width:120;rotation:4063232f;v-text-anchor:middle;" filled="t" stroked="f" coordsize="21600,21600" o:gfxdata="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HzkevQAA&#10;ANsAAAAPAAAAAAAAAAEAIAAAACIAAABkcnMvZG93bnJldi54bWxQSwECFAAUAAAACACHTuJAMy8F&#10;njsAAAA5AAAAEAAAAAAAAAABACAAAAAMAQAAZHJzL3NoYXBleG1sLnhtbFBLBQYAAAAABgAGAFsB&#10;AAC2AwAAAAA=&#10;" adj="5400">
                  <v:fill on="t" focussize="0,0"/>
                  <v:stroke on="f" weight="2pt"/>
                  <v:imagedata o:title=""/>
                  <o:lock v:ext="edit" aspectratio="f"/>
                </v:shape>
                <v:rect id="矩形 7" o:spid="_x0000_s1026" o:spt="1" style="position:absolute;left:9700;top:3931;height:85;width:3560;v-text-anchor:middle;" filled="t" stroked="f" coordsize="21600,21600" o:gfxdata="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R9sTa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2pt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92032" behindDoc="0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4364355</wp:posOffset>
                </wp:positionV>
                <wp:extent cx="2558415" cy="110490"/>
                <wp:effectExtent l="15875" t="83185" r="73660" b="9207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10490"/>
                          <a:chOff x="9700" y="3755"/>
                          <a:chExt cx="4029" cy="261"/>
                        </a:xfrm>
                        <a:solidFill>
                          <a:schemeClr val="bg1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7" name="平行四边形 8"/>
                        <wps:cNvSpPr/>
                        <wps:spPr>
                          <a:xfrm rot="3720000">
                            <a:off x="13395" y="3541"/>
                            <a:ext cx="120" cy="547"/>
                          </a:xfrm>
                          <a:prstGeom prst="parallelogram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矩形 7"/>
                        <wps:cNvSpPr/>
                        <wps:spPr>
                          <a:xfrm>
                            <a:off x="9700" y="3931"/>
                            <a:ext cx="3560" cy="8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05pt;margin-top:343.65pt;height:8.7pt;width:201.45pt;z-index:-801675264;mso-width-relative:page;mso-height-relative:page;" coordorigin="9700,3755" coordsize="4029,261" o:gfxdata="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">
                <o:lock v:ext="edit" aspectratio="f"/>
                <v:shape id="平行四边形 8" o:spid="_x0000_s1026" o:spt="7" type="#_x0000_t7" style="position:absolute;left:13395;top:3541;height:547;width:120;rotation:4063232f;v-text-anchor:middle;" filled="t" stroked="f" coordsize="21600,21600" o:gfxdata="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V7ACrsAAADa&#10;AAAADwAAAAAAAAABACAAAAAiAAAAZHJzL2Rvd25yZXYueG1sUEsBAhQAFAAAAAgAh07iQDMvBZ47&#10;AAAAOQAAABAAAAAAAAAAAQAgAAAACgEAAGRycy9zaGFwZXhtbC54bWxQSwUGAAAAAAYABgBbAQAA&#10;tAMAAAAA&#10;" adj="5400">
                  <v:fill on="t" focussize="0,0"/>
                  <v:stroke on="f" weight="2pt"/>
                  <v:imagedata o:title=""/>
                  <o:lock v:ext="edit" aspectratio="f"/>
                </v:shape>
                <v:rect id="矩形 7" o:spid="_x0000_s1026" o:spt="1" style="position:absolute;left:9700;top:3931;height:85;width:3560;v-text-anchor:middle;" filled="t" stroked="f" coordsize="21600,21600" o:gfxdata="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">
                  <v:fill on="t" focussize="0,0"/>
                  <v:stroke on="f" weight="2pt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3493292032" behindDoc="0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611505</wp:posOffset>
                </wp:positionV>
                <wp:extent cx="2558415" cy="110490"/>
                <wp:effectExtent l="15875" t="83185" r="73660" b="9207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8415" cy="110490"/>
                          <a:chOff x="9700" y="3755"/>
                          <a:chExt cx="4029" cy="261"/>
                        </a:xfrm>
                        <a:solidFill>
                          <a:schemeClr val="bg1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2" name="平行四边形 8"/>
                        <wps:cNvSpPr/>
                        <wps:spPr>
                          <a:xfrm rot="3720000">
                            <a:off x="13395" y="3541"/>
                            <a:ext cx="120" cy="547"/>
                          </a:xfrm>
                          <a:prstGeom prst="parallelogram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" name="矩形 7"/>
                        <wps:cNvSpPr/>
                        <wps:spPr>
                          <a:xfrm>
                            <a:off x="9700" y="3931"/>
                            <a:ext cx="3560" cy="8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2.05pt;margin-top:48.15pt;height:8.7pt;width:201.45pt;z-index:-801675264;mso-width-relative:page;mso-height-relative:page;" coordorigin="9700,3755" coordsize="4029,261" o:gfxdata="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">
                <o:lock v:ext="edit" aspectratio="f"/>
                <v:shape id="平行四边形 8" o:spid="_x0000_s1026" o:spt="7" type="#_x0000_t7" style="position:absolute;left:13395;top:3541;height:547;width:120;rotation:4063232f;v-text-anchor:middle;" filled="t" stroked="f" coordsize="21600,21600" o:gfxdata="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9WOLsAAADb&#10;AAAADwAAAAAAAAABACAAAAAiAAAAZHJzL2Rvd25yZXYueG1sUEsBAhQAFAAAAAgAh07iQDMvBZ47&#10;AAAAOQAAABAAAAAAAAAAAQAgAAAACgEAAGRycy9zaGFwZXhtbC54bWxQSwUGAAAAAAYABgBbAQAA&#10;tAMAAAAA&#10;" adj="5400">
                  <v:fill on="t" focussize="0,0"/>
                  <v:stroke on="f" weight="2pt"/>
                  <v:imagedata o:title=""/>
                  <o:lock v:ext="edit" aspectratio="f"/>
                </v:shape>
                <v:rect id="矩形 7" o:spid="_x0000_s1026" o:spt="1" style="position:absolute;left:9700;top:3931;height:85;width:3560;v-text-anchor:middle;" filled="t" stroked="f" coordsize="21600,21600" o:gfxdata="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KEXuLtwAAANsAAAAP&#10;AAAAAAAAAAEAIAAAACIAAABkcnMvZG93bnJldi54bWxQSwECFAAUAAAACACHTuJAMy8FnjsAAAA5&#10;AAAAEAAAAAAAAAABACAAAAAGAQAAZHJzL3NoYXBleG1sLnhtbFBLBQYAAAAABgAGAFsBAACwAwAA&#10;AAA=&#10;">
                  <v:fill on="t" focussize="0,0"/>
                  <v:stroke on="f" weight="2pt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70528" behindDoc="1" locked="0" layoutInCell="1" allowOverlap="1">
                <wp:simplePos x="0" y="0"/>
                <wp:positionH relativeFrom="column">
                  <wp:posOffset>4116705</wp:posOffset>
                </wp:positionH>
                <wp:positionV relativeFrom="paragraph">
                  <wp:posOffset>868680</wp:posOffset>
                </wp:positionV>
                <wp:extent cx="2114550" cy="779780"/>
                <wp:effectExtent l="0" t="0" r="0" b="0"/>
                <wp:wrapNone/>
                <wp:docPr id="16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779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3004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00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3004" w:type="dxa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240" w:lineRule="atLeast"/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44"/>
                                      <w:szCs w:val="4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004" w:type="dxa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240" w:lineRule="atLeast"/>
                                    <w:jc w:val="center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求职意向：市场推广助理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spacing w:line="240" w:lineRule="atLeast"/>
                              <w:jc w:val="center"/>
                              <w:rPr>
                                <w:rFonts w:hint="eastAsia" w:ascii="微软雅黑" w:hAnsi="微软雅黑" w:eastAsia="微软雅黑"/>
                                <w:color w:val="333333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324.15pt;margin-top:68.4pt;height:61.4pt;width:166.5pt;z-index:-1305013248;mso-width-relative:page;mso-height-relative:page;" filled="f" stroked="f" coordsize="21600,21600" o:gfxdata="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5J/v9NgAAAALAQAADwAAAAAAAAABACAAAAAiAAAA&#10;ZHJzL2Rvd25yZXYueG1sUEsBAhQAFAAAAAgAh07iQICez6mVAQAAGAMAAA4AAAAAAAAAAQAgAAAA&#10;JwEAAGRycy9lMm9Eb2MueG1sUEsFBgAAAAAGAAYAWQEAAC4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6"/>
                        <w:tblW w:w="3004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00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3004" w:type="dxa"/>
                            <w:vAlign w:val="center"/>
                          </w:tcPr>
                          <w:p>
                            <w:pPr>
                              <w:widowControl w:val="0"/>
                              <w:spacing w:line="240" w:lineRule="atLeast"/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004" w:type="dxa"/>
                            <w:vAlign w:val="center"/>
                          </w:tcPr>
                          <w:p>
                            <w:pPr>
                              <w:widowControl w:val="0"/>
                              <w:spacing w:line="240" w:lineRule="atLeast"/>
                              <w:jc w:val="center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求职意向：市场推广助理</w:t>
                            </w:r>
                          </w:p>
                        </w:tc>
                      </w:tr>
                    </w:tbl>
                    <w:p>
                      <w:pPr>
                        <w:spacing w:line="240" w:lineRule="atLeast"/>
                        <w:jc w:val="center"/>
                        <w:rPr>
                          <w:rFonts w:hint="eastAsia" w:ascii="微软雅黑" w:hAnsi="微软雅黑" w:eastAsia="微软雅黑"/>
                          <w:color w:val="333333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86912" behindDoc="0" locked="0" layoutInCell="1" allowOverlap="1">
                <wp:simplePos x="0" y="0"/>
                <wp:positionH relativeFrom="column">
                  <wp:posOffset>4074160</wp:posOffset>
                </wp:positionH>
                <wp:positionV relativeFrom="paragraph">
                  <wp:posOffset>4650740</wp:posOffset>
                </wp:positionV>
                <wp:extent cx="2178050" cy="1826260"/>
                <wp:effectExtent l="0" t="0" r="0" b="0"/>
                <wp:wrapNone/>
                <wp:docPr id="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826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3113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56"/>
                              <w:gridCol w:w="240"/>
                              <w:gridCol w:w="191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exact"/>
                              </w:trPr>
                              <w:tc>
                                <w:tcPr>
                                  <w:tcW w:w="311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8"/>
                                      <w:szCs w:val="28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年 龄：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26周岁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籍 贯：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生 日：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19xx.02.02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政 治：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中共党员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320.8pt;margin-top:366.2pt;height:143.8pt;width:171.5pt;z-index:-801680384;mso-width-relative:page;mso-height-relative:page;" fillcolor="#FFFFFF" filled="t" stroked="f" coordsize="21600,21600" o:gfxdata="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/9Zpi2QAAAAwBAAAPAAAA&#10;AAAAAAEAIAAAACIAAABkcnMvZG93bnJldi54bWxQSwECFAAUAAAACACHTuJAPUgq+9sBAACTAwAA&#10;DgAAAAAAAAABACAAAAAoAQAAZHJzL2Uyb0RvYy54bWxQSwUGAAAAAAYABgBZAQAAdQ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3113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56"/>
                        <w:gridCol w:w="240"/>
                        <w:gridCol w:w="191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exact"/>
                        </w:trPr>
                        <w:tc>
                          <w:tcPr>
                            <w:tcW w:w="311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基本信息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年 龄：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26周岁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籍 贯：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生 日：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19xx.02.02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政 治：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中共党员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85888" behindDoc="0" locked="0" layoutInCell="1" allowOverlap="1">
                <wp:simplePos x="0" y="0"/>
                <wp:positionH relativeFrom="column">
                  <wp:posOffset>4074795</wp:posOffset>
                </wp:positionH>
                <wp:positionV relativeFrom="paragraph">
                  <wp:posOffset>6736080</wp:posOffset>
                </wp:positionV>
                <wp:extent cx="2178050" cy="1826260"/>
                <wp:effectExtent l="0" t="0" r="0" b="0"/>
                <wp:wrapNone/>
                <wp:docPr id="22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826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3113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56"/>
                              <w:gridCol w:w="240"/>
                              <w:gridCol w:w="1917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exact"/>
                              </w:trPr>
                              <w:tc>
                                <w:tcPr>
                                  <w:tcW w:w="3113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8"/>
                                      <w:szCs w:val="28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联系方式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手 机：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1300-0xxx0-000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微 信：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ZHUXIxxxIN123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邮 箱：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XIAxxN1@qq.com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 址：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17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320.85pt;margin-top:530.4pt;height:143.8pt;width:171.5pt;z-index:-801681408;mso-width-relative:page;mso-height-relative:page;" fillcolor="#FFFFFF" filled="t" stroked="f" coordsize="21600,21600" o:gfxdata="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C4H6NoAAAANAQAADwAA&#10;AAAAAAABACAAAAAiAAAAZHJzL2Rvd25yZXYueG1sUEsBAhQAFAAAAAgAh07iQOtGcc/bAQAAlAMA&#10;AA4AAAAAAAAAAQAgAAAAKQEAAGRycy9lMm9Eb2MueG1sUEsFBgAAAAAGAAYAWQEAAHYFAAAA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3113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56"/>
                        <w:gridCol w:w="240"/>
                        <w:gridCol w:w="1917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exact"/>
                        </w:trPr>
                        <w:tc>
                          <w:tcPr>
                            <w:tcW w:w="3113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联系方式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595959" w:themeColor="text1" w:themeTint="A6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手 机：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1300-0xxx0-000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微 信：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ZHUXIxxxIN123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 箱：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XIAxxN1@qq.com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 址：</w:t>
                            </w:r>
                          </w:p>
                        </w:tc>
                        <w:tc>
                          <w:tcPr>
                            <w:tcW w:w="240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917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</w:tr>
                    </w:tbl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85888" behindDoc="0" locked="0" layoutInCell="1" allowOverlap="1">
                <wp:simplePos x="0" y="0"/>
                <wp:positionH relativeFrom="column">
                  <wp:posOffset>4074160</wp:posOffset>
                </wp:positionH>
                <wp:positionV relativeFrom="paragraph">
                  <wp:posOffset>1981200</wp:posOffset>
                </wp:positionV>
                <wp:extent cx="2059940" cy="2379980"/>
                <wp:effectExtent l="0" t="0" r="0" b="0"/>
                <wp:wrapNone/>
                <wp:docPr id="2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940" cy="23799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3128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48"/>
                              <w:gridCol w:w="240"/>
                              <w:gridCol w:w="174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exact"/>
                              </w:trPr>
                              <w:tc>
                                <w:tcPr>
                                  <w:tcW w:w="3128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FFFFFF" w:themeColor="background1"/>
                                      <w:sz w:val="28"/>
                                      <w:szCs w:val="28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exact"/>
                              </w:trPr>
                              <w:tc>
                                <w:tcPr>
                                  <w:tcW w:w="1148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40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554" w:hRule="exact"/>
                              </w:trPr>
                              <w:tc>
                                <w:tcPr>
                                  <w:tcW w:w="3128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distribute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kern w:val="2"/>
                                      <w:sz w:val="22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具开阔视野及全局观念;思维开放、理解、接受新事物能力较强;自信、自律性强;具有良好的语言沟通能力和有一定的文字功底。亲和力好，懂服从，重配合，具备良好的管理知识及技能技巧;具有较强的沟通协调能力、学习及适能力。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FFFFFF" w:themeColor="background1"/>
                                      <w:sz w:val="20"/>
                                      <w:szCs w:val="20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320.8pt;margin-top:156pt;height:187.4pt;width:162.2pt;z-index:-801681408;mso-width-relative:page;mso-height-relative:page;" fillcolor="#FFFFFF" filled="t" stroked="f" coordsize="21600,21600" o:gfxdata="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T+ffnYAAAACwEAAA8AAAAA&#10;AAAAAQAgAAAAIgAAAGRycy9kb3ducmV2LnhtbFBLAQIUABQAAAAIAIdO4kDYZVlJ2wEAAJQDAAAO&#10;AAAAAAAAAAEAIAAAACcBAABkcnMvZTJvRG9jLnhtbFBLBQYAAAAABgAGAFkBAAB0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3128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48"/>
                        <w:gridCol w:w="240"/>
                        <w:gridCol w:w="174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exact"/>
                        </w:trPr>
                        <w:tc>
                          <w:tcPr>
                            <w:tcW w:w="3128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FFFFFF" w:themeColor="background1"/>
                                <w:sz w:val="28"/>
                                <w:szCs w:val="28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exact"/>
                        </w:trPr>
                        <w:tc>
                          <w:tcPr>
                            <w:tcW w:w="1148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740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554" w:hRule="exact"/>
                        </w:trPr>
                        <w:tc>
                          <w:tcPr>
                            <w:tcW w:w="3128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具开阔视野及全局观念;思维开放、理解、接受新事物能力较强;自信、自律性强;具有良好的语言沟通能力和有一定的文字功底。亲和力好，懂服从，重配合，具备良好的管理知识及技能技巧;具有较强的沟通协调能力、学习及适能力。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FFFFFF" w:themeColor="background1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75648" behindDoc="1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4250055</wp:posOffset>
                </wp:positionV>
                <wp:extent cx="4043045" cy="2049145"/>
                <wp:effectExtent l="0" t="0" r="0" b="0"/>
                <wp:wrapNone/>
                <wp:docPr id="67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2049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615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33"/>
                              <w:gridCol w:w="1844"/>
                              <w:gridCol w:w="240"/>
                              <w:gridCol w:w="1066"/>
                              <w:gridCol w:w="495"/>
                              <w:gridCol w:w="1132"/>
                              <w:gridCol w:w="24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13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262626" w:themeFill="text1" w:themeFillTint="D8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5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262626" w:themeFill="text1" w:themeFillTint="D8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职业技能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  <w:tcBorders>
                                    <w:top w:val="single" w:color="D9D9D9" w:sz="4" w:space="0"/>
                                    <w:bottom w:val="single" w:color="D9D9D9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RESUM</w:t>
                                  </w:r>
                                  <w:r>
                                    <w:rPr>
                                      <w:rFonts w:hint="eastAsia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color="auto" w:sz="4" w:space="0"/>
                                    <w:bottom w:val="single" w:color="auto" w:sz="4" w:space="0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6150" w:type="dxa"/>
                                  <w:gridSpan w:val="7"/>
                                  <w:tcBorders>
                                    <w:top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13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WORD</w:t>
                                  </w:r>
                                </w:p>
                              </w:tc>
                              <w:tc>
                                <w:tcPr>
                                  <w:tcW w:w="1844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组织能力</w:t>
                                  </w:r>
                                </w:p>
                              </w:tc>
                              <w:tc>
                                <w:tcPr>
                                  <w:tcW w:w="1867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13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EXCEL</w:t>
                                  </w:r>
                                </w:p>
                              </w:tc>
                              <w:tc>
                                <w:tcPr>
                                  <w:tcW w:w="1844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沟通能力</w:t>
                                  </w:r>
                                </w:p>
                              </w:tc>
                              <w:tc>
                                <w:tcPr>
                                  <w:tcW w:w="1867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13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PPT</w:t>
                                  </w:r>
                                </w:p>
                              </w:tc>
                              <w:tc>
                                <w:tcPr>
                                  <w:tcW w:w="1844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创新能力</w:t>
                                  </w:r>
                                </w:p>
                              </w:tc>
                              <w:tc>
                                <w:tcPr>
                                  <w:tcW w:w="1867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13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PS</w:t>
                                  </w:r>
                                </w:p>
                              </w:tc>
                              <w:tc>
                                <w:tcPr>
                                  <w:tcW w:w="1844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学习能力</w:t>
                                  </w:r>
                                </w:p>
                              </w:tc>
                              <w:tc>
                                <w:tcPr>
                                  <w:tcW w:w="1867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133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AI</w:t>
                                  </w:r>
                                </w:p>
                              </w:tc>
                              <w:tc>
                                <w:tcPr>
                                  <w:tcW w:w="1844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8"/>
                                      <w:szCs w:val="18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6" w:type="dxa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号召能力</w:t>
                                  </w:r>
                                </w:p>
                              </w:tc>
                              <w:tc>
                                <w:tcPr>
                                  <w:tcW w:w="1867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D9D9D9" w:themeColor="background1" w:themeShade="D9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■■■■■■■■</w:t>
                                  </w: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■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FFFFF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4pt;margin-top:334.65pt;height:161.35pt;width:318.35pt;z-index:-1305008128;mso-width-relative:page;mso-height-relative:page;" fillcolor="#FFFFFF" filled="t" stroked="f" coordsize="21600,21600" o:gfxdata="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2a11W2wAAAAwBAAAP&#10;AAAAAAAAAAEAIAAAACIAAABkcnMvZG93bnJldi54bWxQSwECFAAUAAAACACHTuJA72owodwBAACU&#10;AwAADgAAAAAAAAABACAAAAAqAQAAZHJzL2Uyb0RvYy54bWxQSwUGAAAAAAYABgBZAQAAeA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615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33"/>
                        <w:gridCol w:w="1844"/>
                        <w:gridCol w:w="240"/>
                        <w:gridCol w:w="1066"/>
                        <w:gridCol w:w="495"/>
                        <w:gridCol w:w="1132"/>
                        <w:gridCol w:w="24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113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262626" w:themeFill="text1" w:themeFillTint="D8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645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262626" w:themeFill="text1" w:themeFillTint="D8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c>
                        <w:tc>
                          <w:tcPr>
                            <w:tcW w:w="1132" w:type="dxa"/>
                            <w:tcBorders>
                              <w:top w:val="single" w:color="D9D9D9" w:sz="4" w:space="0"/>
                              <w:bottom w:val="single" w:color="D9D9D9" w:sz="4" w:space="0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RESUM</w:t>
                            </w:r>
                            <w:r>
                              <w:rPr>
                                <w:rFonts w:hint="eastAsia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color="auto" w:sz="4" w:space="0"/>
                              <w:bottom w:val="single" w:color="auto" w:sz="4" w:space="0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6150" w:type="dxa"/>
                            <w:gridSpan w:val="7"/>
                            <w:tcBorders>
                              <w:top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13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WORD</w:t>
                            </w:r>
                          </w:p>
                        </w:tc>
                        <w:tc>
                          <w:tcPr>
                            <w:tcW w:w="1844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■■</w:t>
                            </w:r>
                          </w:p>
                        </w:tc>
                        <w:tc>
                          <w:tcPr>
                            <w:tcW w:w="240" w:type="dxa"/>
                            <w:vMerge w:val="restart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6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组织能力</w:t>
                            </w:r>
                          </w:p>
                        </w:tc>
                        <w:tc>
                          <w:tcPr>
                            <w:tcW w:w="1867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13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EXCEL</w:t>
                            </w:r>
                          </w:p>
                        </w:tc>
                        <w:tc>
                          <w:tcPr>
                            <w:tcW w:w="1844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■■■</w:t>
                            </w:r>
                          </w:p>
                        </w:tc>
                        <w:tc>
                          <w:tcPr>
                            <w:tcW w:w="24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6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沟通能力</w:t>
                            </w:r>
                          </w:p>
                        </w:tc>
                        <w:tc>
                          <w:tcPr>
                            <w:tcW w:w="1867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13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PPT</w:t>
                            </w:r>
                          </w:p>
                        </w:tc>
                        <w:tc>
                          <w:tcPr>
                            <w:tcW w:w="1844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■■</w:t>
                            </w:r>
                          </w:p>
                        </w:tc>
                        <w:tc>
                          <w:tcPr>
                            <w:tcW w:w="24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6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创新能力</w:t>
                            </w:r>
                          </w:p>
                        </w:tc>
                        <w:tc>
                          <w:tcPr>
                            <w:tcW w:w="1867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13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PS</w:t>
                            </w:r>
                          </w:p>
                        </w:tc>
                        <w:tc>
                          <w:tcPr>
                            <w:tcW w:w="1844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</w:p>
                        </w:tc>
                        <w:tc>
                          <w:tcPr>
                            <w:tcW w:w="24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6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学习能力</w:t>
                            </w:r>
                          </w:p>
                        </w:tc>
                        <w:tc>
                          <w:tcPr>
                            <w:tcW w:w="1867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133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AI</w:t>
                            </w:r>
                          </w:p>
                        </w:tc>
                        <w:tc>
                          <w:tcPr>
                            <w:tcW w:w="1844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</w:p>
                        </w:tc>
                        <w:tc>
                          <w:tcPr>
                            <w:tcW w:w="240" w:type="dxa"/>
                            <w:vMerge w:val="continue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066" w:type="dxa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号召能力</w:t>
                            </w:r>
                          </w:p>
                        </w:tc>
                        <w:tc>
                          <w:tcPr>
                            <w:tcW w:w="1867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D9D9D9" w:themeColor="background1" w:themeShade="D9"/>
                                <w:sz w:val="18"/>
                                <w:szCs w:val="18"/>
                                <w:lang w:val="en-US" w:eastAsia="zh-CN"/>
                              </w:rPr>
                              <w:t>■■■■■■■■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■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FFFFFF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3493263360" behindDoc="1" locked="0" layoutInCell="1" allowOverlap="1">
                <wp:simplePos x="0" y="0"/>
                <wp:positionH relativeFrom="column">
                  <wp:posOffset>-661670</wp:posOffset>
                </wp:positionH>
                <wp:positionV relativeFrom="paragraph">
                  <wp:posOffset>6621780</wp:posOffset>
                </wp:positionV>
                <wp:extent cx="4246245" cy="2057400"/>
                <wp:effectExtent l="0" t="0" r="0" b="0"/>
                <wp:wrapNone/>
                <wp:docPr id="6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6245" cy="2057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612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95"/>
                              <w:gridCol w:w="135"/>
                              <w:gridCol w:w="3495"/>
                              <w:gridCol w:w="1155"/>
                              <w:gridCol w:w="24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095" w:type="dxa"/>
                                  <w:tcBorders>
                                    <w:top w:val="nil"/>
                                  </w:tcBorders>
                                  <w:shd w:val="clear" w:color="auto" w:fill="262626" w:themeFill="text1" w:themeFillTint="D8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gridSpan w:val="2"/>
                                  <w:tcBorders>
                                    <w:top w:val="nil"/>
                                  </w:tcBorders>
                                  <w:shd w:val="clear" w:color="auto" w:fill="262626" w:themeFill="text1" w:themeFillTint="D8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荣誉证书</w:t>
                                  </w:r>
                                </w:p>
                              </w:tc>
                              <w:tc>
                                <w:tcPr>
                                  <w:tcW w:w="1155" w:type="dxa"/>
                                  <w:tcBorders>
                                    <w:top w:val="single" w:color="D7D7D7" w:themeColor="background1" w:themeShade="D8" w:sz="4" w:space="0"/>
                                    <w:bottom w:val="single" w:color="D7D7D7" w:themeColor="background1" w:themeShade="D8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RESUM</w:t>
                                  </w:r>
                                  <w:r>
                                    <w:rPr>
                                      <w:rFonts w:hint="eastAsia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color="auto" w:sz="4" w:space="0"/>
                                    <w:bottom w:val="single" w:color="auto" w:sz="4" w:space="0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6120" w:type="dxa"/>
                                  <w:gridSpan w:val="5"/>
                                  <w:tcBorders>
                                    <w:top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60" w:lineRule="atLeast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230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20xx年：</w:t>
                                  </w:r>
                                </w:p>
                              </w:tc>
                              <w:tc>
                                <w:tcPr>
                                  <w:tcW w:w="4890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学院书法大赛一等奖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230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20xx年：</w:t>
                                  </w:r>
                                </w:p>
                              </w:tc>
                              <w:tc>
                                <w:tcPr>
                                  <w:tcW w:w="4890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荣获南京财经学院“十佳学习标兵”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230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20xx年：</w:t>
                                  </w:r>
                                </w:p>
                              </w:tc>
                              <w:tc>
                                <w:tcPr>
                                  <w:tcW w:w="4890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计算机二级证书、大学英语6级证书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230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20xx年：</w:t>
                                  </w:r>
                                </w:p>
                              </w:tc>
                              <w:tc>
                                <w:tcPr>
                                  <w:tcW w:w="4890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荣获南京七七生物科技有限公司“优秀员工”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230" w:type="dxa"/>
                                  <w:gridSpan w:val="2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20xx年：</w:t>
                                  </w:r>
                                </w:p>
                              </w:tc>
                              <w:tc>
                                <w:tcPr>
                                  <w:tcW w:w="4890" w:type="dxa"/>
                                  <w:gridSpan w:val="3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荣获南京七七生物科技有限公司“先进个人”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2.1pt;margin-top:521.4pt;height:162pt;width:334.35pt;z-index:-1305020416;mso-width-relative:page;mso-height-relative:page;" fillcolor="#FFFFFF" filled="t" stroked="f" coordsize="21600,21600" o:gfxdata="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UH3tx2wAAAA4BAAAP&#10;AAAAAAAAAAEAIAAAACIAAABkcnMvZG93bnJldi54bWxQSwECFAAUAAAACACHTuJAVjXce9wBAACT&#10;AwAADgAAAAAAAAABACAAAAAqAQAAZHJzL2Uyb0RvYy54bWxQSwUGAAAAAAYABgBZAQAAeA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612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95"/>
                        <w:gridCol w:w="135"/>
                        <w:gridCol w:w="3495"/>
                        <w:gridCol w:w="1155"/>
                        <w:gridCol w:w="24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1095" w:type="dxa"/>
                            <w:tcBorders>
                              <w:top w:val="nil"/>
                            </w:tcBorders>
                            <w:shd w:val="clear" w:color="auto" w:fill="262626" w:themeFill="text1" w:themeFillTint="D8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gridSpan w:val="2"/>
                            <w:tcBorders>
                              <w:top w:val="nil"/>
                            </w:tcBorders>
                            <w:shd w:val="clear" w:color="auto" w:fill="262626" w:themeFill="text1" w:themeFillTint="D8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c>
                        <w:tc>
                          <w:tcPr>
                            <w:tcW w:w="1155" w:type="dxa"/>
                            <w:tcBorders>
                              <w:top w:val="single" w:color="D7D7D7" w:themeColor="background1" w:themeShade="D8" w:sz="4" w:space="0"/>
                              <w:bottom w:val="single" w:color="D7D7D7" w:themeColor="background1" w:themeShade="D8" w:sz="4" w:space="0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RESUM</w:t>
                            </w:r>
                            <w:r>
                              <w:rPr>
                                <w:rFonts w:hint="eastAsia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color="auto" w:sz="4" w:space="0"/>
                              <w:bottom w:val="single" w:color="auto" w:sz="4" w:space="0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6120" w:type="dxa"/>
                            <w:gridSpan w:val="5"/>
                            <w:tcBorders>
                              <w:top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60" w:lineRule="atLeast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230" w:type="dxa"/>
                            <w:gridSpan w:val="2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20xx年：</w:t>
                            </w:r>
                          </w:p>
                        </w:tc>
                        <w:tc>
                          <w:tcPr>
                            <w:tcW w:w="4890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学院书法大赛一等奖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230" w:type="dxa"/>
                            <w:gridSpan w:val="2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20xx年：</w:t>
                            </w:r>
                          </w:p>
                        </w:tc>
                        <w:tc>
                          <w:tcPr>
                            <w:tcW w:w="4890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荣获南京财经学院“十佳学习标兵”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230" w:type="dxa"/>
                            <w:gridSpan w:val="2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20xx年：</w:t>
                            </w:r>
                          </w:p>
                        </w:tc>
                        <w:tc>
                          <w:tcPr>
                            <w:tcW w:w="4890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计算机二级证书、大学英语6级证书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230" w:type="dxa"/>
                            <w:gridSpan w:val="2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20xx年：</w:t>
                            </w:r>
                          </w:p>
                        </w:tc>
                        <w:tc>
                          <w:tcPr>
                            <w:tcW w:w="4890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荣获南京七七生物科技有限公司“优秀员工”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230" w:type="dxa"/>
                            <w:gridSpan w:val="2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20xx年：</w:t>
                            </w:r>
                          </w:p>
                        </w:tc>
                        <w:tc>
                          <w:tcPr>
                            <w:tcW w:w="4890" w:type="dxa"/>
                            <w:gridSpan w:val="3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荣获南京七七生物科技有限公司“先进个人”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FFFF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93259264" behindDoc="1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1433195</wp:posOffset>
                </wp:positionV>
                <wp:extent cx="4061460" cy="2590165"/>
                <wp:effectExtent l="0" t="0" r="0" b="0"/>
                <wp:wrapNone/>
                <wp:docPr id="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25901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pPr w:leftFromText="180" w:rightFromText="180" w:vertAnchor="page" w:horzAnchor="page" w:tblpX="7020" w:tblpY="2152"/>
                              <w:tblOverlap w:val="never"/>
                              <w:tblW w:w="6150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33"/>
                              <w:gridCol w:w="735"/>
                              <w:gridCol w:w="2910"/>
                              <w:gridCol w:w="1132"/>
                              <w:gridCol w:w="24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133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262626" w:themeFill="text1" w:themeFillTint="D8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5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  <w:shd w:val="clear" w:color="auto" w:fill="262626" w:themeFill="text1" w:themeFillTint="D8"/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  <w:highlight w:val="none"/>
                                      <w:lang w:val="en-US" w:eastAsia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  <w:tcBorders>
                                    <w:top w:val="single" w:color="D9D9D9" w:sz="4" w:space="0"/>
                                    <w:bottom w:val="single" w:color="D9D9D9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center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RESUM</w:t>
                                  </w:r>
                                  <w:r>
                                    <w:rPr>
                                      <w:rFonts w:hint="eastAsia" w:ascii="Kartika" w:hAnsi="Kartika" w:eastAsia="黑体" w:cs="Kartika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0"/>
                                      <w:shd w:val="clear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color="auto" w:sz="4" w:space="0"/>
                                    <w:bottom w:val="single" w:color="auto" w:sz="4" w:space="0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6150" w:type="dxa"/>
                                  <w:gridSpan w:val="5"/>
                                  <w:tcBorders>
                                    <w:top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2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 xml:space="preserve">市场拓展专员 </w:t>
                                  </w:r>
                                </w:p>
                              </w:tc>
                              <w:tc>
                                <w:tcPr>
                                  <w:tcW w:w="4282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南京七七电子设备有限公司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2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20xx-20xx</w:t>
                                  </w:r>
                                </w:p>
                              </w:tc>
                              <w:tc>
                                <w:tcPr>
                                  <w:tcW w:w="4282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主要负责南京以及大部分周边城市的市场组织、开发、策划工作;参与公司产品的宣传推广活动。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6150" w:type="dxa"/>
                                  <w:gridSpan w:val="5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2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行政主管助理</w:t>
                                  </w:r>
                                </w:p>
                              </w:tc>
                              <w:tc>
                                <w:tcPr>
                                  <w:tcW w:w="4282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南京七七生物科技有限公司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0" w:hRule="atLeast"/>
                              </w:trPr>
                              <w:tc>
                                <w:tcPr>
                                  <w:tcW w:w="1868" w:type="dxa"/>
                                  <w:gridSpan w:val="2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 w:val="0"/>
                                      <w:bCs w:val="0"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20xx-20xx</w:t>
                                  </w:r>
                                </w:p>
                              </w:tc>
                              <w:tc>
                                <w:tcPr>
                                  <w:tcW w:w="4282" w:type="dxa"/>
                                  <w:gridSpan w:val="3"/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left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19"/>
                                      <w:szCs w:val="19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kern w:val="2"/>
                                      <w:sz w:val="19"/>
                                      <w:szCs w:val="19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负责办公室的文秘、信息、机要和保密工作，做好办公室档案收集、整理工作。做好会议纪要。协助行政主管进行人员招聘工作。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黑体" w:hAnsi="黑体" w:eastAsia="黑体" w:cs="黑体"/>
                                <w:color w:val="FFFFF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4pt;margin-top:112.85pt;height:203.95pt;width:319.8pt;z-index:-1305024512;mso-width-relative:page;mso-height-relative:page;" fillcolor="#FFFFFF" filled="t" stroked="f" coordsize="21600,21600" o:gfxdata="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NzEvDbAAAADAEAAA8A&#10;AAAAAAAAAQAgAAAAIgAAAGRycy9kb3ducmV2LnhtbFBLAQIUABQAAAAIAIdO4kAZlSCf2wEAAJMD&#10;AAAOAAAAAAAAAAEAIAAAACoBAABkcnMvZTJvRG9jLnhtbFBLBQYAAAAABgAGAFkBAAB3BQAA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6"/>
                        <w:tblpPr w:leftFromText="180" w:rightFromText="180" w:vertAnchor="page" w:horzAnchor="page" w:tblpX="7020" w:tblpY="2152"/>
                        <w:tblOverlap w:val="never"/>
                        <w:tblW w:w="6150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33"/>
                        <w:gridCol w:w="735"/>
                        <w:gridCol w:w="2910"/>
                        <w:gridCol w:w="1132"/>
                        <w:gridCol w:w="24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76" w:hRule="atLeast"/>
                        </w:trPr>
                        <w:tc>
                          <w:tcPr>
                            <w:tcW w:w="1133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262626" w:themeFill="text1" w:themeFillTint="D8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645" w:type="dxa"/>
                            <w:gridSpan w:val="2"/>
                            <w:tcBorders>
                              <w:top w:val="nil"/>
                              <w:left w:val="nil"/>
                              <w:bottom w:val="nil"/>
                            </w:tcBorders>
                            <w:shd w:val="clear" w:color="auto" w:fill="262626" w:themeFill="text1" w:themeFillTint="D8"/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highlight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  <w:tc>
                          <w:tcPr>
                            <w:tcW w:w="1132" w:type="dxa"/>
                            <w:tcBorders>
                              <w:top w:val="single" w:color="D9D9D9" w:sz="4" w:space="0"/>
                              <w:bottom w:val="single" w:color="D9D9D9" w:sz="4" w:space="0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center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RESUM</w:t>
                            </w:r>
                            <w:r>
                              <w:rPr>
                                <w:rFonts w:hint="eastAsia" w:ascii="Kartika" w:hAnsi="Kartika" w:eastAsia="黑体" w:cs="Kartika"/>
                                <w:b/>
                                <w:bCs/>
                                <w:color w:val="595959" w:themeColor="text1" w:themeTint="A6"/>
                                <w:sz w:val="20"/>
                                <w:szCs w:val="20"/>
                                <w:shd w:val="clear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color="auto" w:sz="4" w:space="0"/>
                              <w:bottom w:val="single" w:color="auto" w:sz="4" w:space="0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6150" w:type="dxa"/>
                            <w:gridSpan w:val="5"/>
                            <w:tcBorders>
                              <w:top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2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市场拓展专员 </w:t>
                            </w:r>
                          </w:p>
                        </w:tc>
                        <w:tc>
                          <w:tcPr>
                            <w:tcW w:w="4282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南京七七电子设备有限公司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2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20xx-20xx</w:t>
                            </w:r>
                          </w:p>
                        </w:tc>
                        <w:tc>
                          <w:tcPr>
                            <w:tcW w:w="4282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主要负责南京以及大部分周边城市的市场组织、开发、策划工作;参与公司产品的宣传推广活动。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6150" w:type="dxa"/>
                            <w:gridSpan w:val="5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2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行政主管助理</w:t>
                            </w:r>
                          </w:p>
                        </w:tc>
                        <w:tc>
                          <w:tcPr>
                            <w:tcW w:w="4282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南京七七生物科技有限公司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0" w:hRule="atLeast"/>
                        </w:trPr>
                        <w:tc>
                          <w:tcPr>
                            <w:tcW w:w="1868" w:type="dxa"/>
                            <w:gridSpan w:val="2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 w:val="0"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20xx-20xx</w:t>
                            </w:r>
                          </w:p>
                        </w:tc>
                        <w:tc>
                          <w:tcPr>
                            <w:tcW w:w="4282" w:type="dxa"/>
                            <w:gridSpan w:val="3"/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kern w:val="2"/>
                                <w:sz w:val="19"/>
                                <w:szCs w:val="19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负责办公室的文秘、信息、机要和保密工作，做好办公室档案收集、整理工作。做好会议纪要。协助行政主管进行人员招聘工作。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黑体" w:hAnsi="黑体" w:eastAsia="黑体" w:cs="黑体"/>
                          <w:color w:val="FFFFFF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93248000" behindDoc="1" locked="0" layoutInCell="1" allowOverlap="1">
                <wp:simplePos x="0" y="0"/>
                <wp:positionH relativeFrom="column">
                  <wp:posOffset>-154940</wp:posOffset>
                </wp:positionH>
                <wp:positionV relativeFrom="paragraph">
                  <wp:posOffset>7960995</wp:posOffset>
                </wp:positionV>
                <wp:extent cx="273685" cy="299085"/>
                <wp:effectExtent l="0" t="0" r="0" b="0"/>
                <wp:wrapNone/>
                <wp:docPr id="103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73685" cy="299085"/>
                        </a:xfrm>
                        <a:custGeom>
                          <a:avLst/>
                          <a:gdLst>
                            <a:gd name="T0" fmla="*/ 109 w 125"/>
                            <a:gd name="T1" fmla="*/ 65 h 135"/>
                            <a:gd name="T2" fmla="*/ 95 w 125"/>
                            <a:gd name="T3" fmla="*/ 48 h 135"/>
                            <a:gd name="T4" fmla="*/ 80 w 125"/>
                            <a:gd name="T5" fmla="*/ 32 h 135"/>
                            <a:gd name="T6" fmla="*/ 64 w 125"/>
                            <a:gd name="T7" fmla="*/ 17 h 135"/>
                            <a:gd name="T8" fmla="*/ 54 w 125"/>
                            <a:gd name="T9" fmla="*/ 8 h 135"/>
                            <a:gd name="T10" fmla="*/ 26 w 125"/>
                            <a:gd name="T11" fmla="*/ 79 h 135"/>
                            <a:gd name="T12" fmla="*/ 40 w 125"/>
                            <a:gd name="T13" fmla="*/ 64 h 135"/>
                            <a:gd name="T14" fmla="*/ 32 w 125"/>
                            <a:gd name="T15" fmla="*/ 86 h 135"/>
                            <a:gd name="T16" fmla="*/ 47 w 125"/>
                            <a:gd name="T17" fmla="*/ 72 h 135"/>
                            <a:gd name="T18" fmla="*/ 37 w 125"/>
                            <a:gd name="T19" fmla="*/ 92 h 135"/>
                            <a:gd name="T20" fmla="*/ 54 w 125"/>
                            <a:gd name="T21" fmla="*/ 80 h 135"/>
                            <a:gd name="T22" fmla="*/ 43 w 125"/>
                            <a:gd name="T23" fmla="*/ 97 h 135"/>
                            <a:gd name="T24" fmla="*/ 61 w 125"/>
                            <a:gd name="T25" fmla="*/ 88 h 135"/>
                            <a:gd name="T26" fmla="*/ 48 w 125"/>
                            <a:gd name="T27" fmla="*/ 103 h 135"/>
                            <a:gd name="T28" fmla="*/ 51 w 125"/>
                            <a:gd name="T29" fmla="*/ 107 h 135"/>
                            <a:gd name="T30" fmla="*/ 118 w 125"/>
                            <a:gd name="T31" fmla="*/ 67 h 135"/>
                            <a:gd name="T32" fmla="*/ 48 w 125"/>
                            <a:gd name="T33" fmla="*/ 60 h 135"/>
                            <a:gd name="T34" fmla="*/ 48 w 125"/>
                            <a:gd name="T35" fmla="*/ 49 h 135"/>
                            <a:gd name="T36" fmla="*/ 53 w 125"/>
                            <a:gd name="T37" fmla="*/ 52 h 135"/>
                            <a:gd name="T38" fmla="*/ 48 w 125"/>
                            <a:gd name="T39" fmla="*/ 60 h 135"/>
                            <a:gd name="T40" fmla="*/ 53 w 125"/>
                            <a:gd name="T41" fmla="*/ 65 h 135"/>
                            <a:gd name="T42" fmla="*/ 62 w 125"/>
                            <a:gd name="T43" fmla="*/ 58 h 135"/>
                            <a:gd name="T44" fmla="*/ 62 w 125"/>
                            <a:gd name="T45" fmla="*/ 62 h 135"/>
                            <a:gd name="T46" fmla="*/ 56 w 125"/>
                            <a:gd name="T47" fmla="*/ 69 h 135"/>
                            <a:gd name="T48" fmla="*/ 60 w 125"/>
                            <a:gd name="T49" fmla="*/ 74 h 135"/>
                            <a:gd name="T50" fmla="*/ 71 w 125"/>
                            <a:gd name="T51" fmla="*/ 67 h 135"/>
                            <a:gd name="T52" fmla="*/ 64 w 125"/>
                            <a:gd name="T53" fmla="*/ 78 h 135"/>
                            <a:gd name="T54" fmla="*/ 79 w 125"/>
                            <a:gd name="T55" fmla="*/ 82 h 135"/>
                            <a:gd name="T56" fmla="*/ 69 w 125"/>
                            <a:gd name="T57" fmla="*/ 83 h 135"/>
                            <a:gd name="T58" fmla="*/ 81 w 125"/>
                            <a:gd name="T59" fmla="*/ 78 h 135"/>
                            <a:gd name="T60" fmla="*/ 79 w 125"/>
                            <a:gd name="T61" fmla="*/ 82 h 135"/>
                            <a:gd name="T62" fmla="*/ 7 w 125"/>
                            <a:gd name="T63" fmla="*/ 99 h 135"/>
                            <a:gd name="T64" fmla="*/ 33 w 125"/>
                            <a:gd name="T65" fmla="*/ 127 h 135"/>
                            <a:gd name="T66" fmla="*/ 33 w 125"/>
                            <a:gd name="T67" fmla="*/ 127 h 135"/>
                            <a:gd name="T68" fmla="*/ 18 w 125"/>
                            <a:gd name="T69" fmla="*/ 87 h 135"/>
                            <a:gd name="T70" fmla="*/ 7 w 125"/>
                            <a:gd name="T71" fmla="*/ 99 h 135"/>
                            <a:gd name="T72" fmla="*/ 11 w 125"/>
                            <a:gd name="T73" fmla="*/ 123 h 135"/>
                            <a:gd name="T74" fmla="*/ 15 w 125"/>
                            <a:gd name="T75" fmla="*/ 118 h 135"/>
                            <a:gd name="T76" fmla="*/ 19 w 125"/>
                            <a:gd name="T77" fmla="*/ 125 h 1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5" h="135">
                              <a:moveTo>
                                <a:pt x="118" y="67"/>
                              </a:moveTo>
                              <a:cubicBezTo>
                                <a:pt x="116" y="66"/>
                                <a:pt x="112" y="65"/>
                                <a:pt x="109" y="65"/>
                              </a:cubicBezTo>
                              <a:cubicBezTo>
                                <a:pt x="111" y="62"/>
                                <a:pt x="107" y="53"/>
                                <a:pt x="106" y="52"/>
                              </a:cubicBezTo>
                              <a:cubicBezTo>
                                <a:pt x="106" y="51"/>
                                <a:pt x="98" y="47"/>
                                <a:pt x="95" y="48"/>
                              </a:cubicBezTo>
                              <a:cubicBezTo>
                                <a:pt x="96" y="44"/>
                                <a:pt x="92" y="37"/>
                                <a:pt x="91" y="36"/>
                              </a:cubicBezTo>
                              <a:cubicBezTo>
                                <a:pt x="91" y="35"/>
                                <a:pt x="84" y="31"/>
                                <a:pt x="80" y="32"/>
                              </a:cubicBezTo>
                              <a:cubicBezTo>
                                <a:pt x="81" y="28"/>
                                <a:pt x="77" y="21"/>
                                <a:pt x="77" y="20"/>
                              </a:cubicBezTo>
                              <a:cubicBezTo>
                                <a:pt x="76" y="19"/>
                                <a:pt x="67" y="14"/>
                                <a:pt x="64" y="17"/>
                              </a:cubicBezTo>
                              <a:cubicBezTo>
                                <a:pt x="64" y="14"/>
                                <a:pt x="63" y="9"/>
                                <a:pt x="62" y="7"/>
                              </a:cubicBezTo>
                              <a:cubicBezTo>
                                <a:pt x="61" y="5"/>
                                <a:pt x="56" y="0"/>
                                <a:pt x="54" y="8"/>
                              </a:cubicBezTo>
                              <a:cubicBezTo>
                                <a:pt x="26" y="79"/>
                                <a:pt x="26" y="79"/>
                                <a:pt x="26" y="79"/>
                              </a:cubicBezTo>
                              <a:cubicBezTo>
                                <a:pt x="26" y="79"/>
                                <a:pt x="26" y="79"/>
                                <a:pt x="26" y="79"/>
                              </a:cubicBezTo>
                              <a:cubicBezTo>
                                <a:pt x="29" y="83"/>
                                <a:pt x="29" y="83"/>
                                <a:pt x="29" y="83"/>
                              </a:cubicBezTo>
                              <a:cubicBezTo>
                                <a:pt x="40" y="64"/>
                                <a:pt x="40" y="64"/>
                                <a:pt x="40" y="64"/>
                              </a:cubicBezTo>
                              <a:cubicBezTo>
                                <a:pt x="43" y="68"/>
                                <a:pt x="43" y="68"/>
                                <a:pt x="43" y="68"/>
                              </a:cubicBezTo>
                              <a:cubicBezTo>
                                <a:pt x="32" y="86"/>
                                <a:pt x="32" y="86"/>
                                <a:pt x="32" y="86"/>
                              </a:cubicBezTo>
                              <a:cubicBezTo>
                                <a:pt x="34" y="88"/>
                                <a:pt x="34" y="88"/>
                                <a:pt x="34" y="88"/>
                              </a:cubicBezTo>
                              <a:cubicBezTo>
                                <a:pt x="47" y="72"/>
                                <a:pt x="47" y="72"/>
                                <a:pt x="47" y="72"/>
                              </a:cubicBezTo>
                              <a:cubicBezTo>
                                <a:pt x="51" y="76"/>
                                <a:pt x="51" y="76"/>
                                <a:pt x="51" y="76"/>
                              </a:cubicBezTo>
                              <a:cubicBezTo>
                                <a:pt x="37" y="92"/>
                                <a:pt x="37" y="92"/>
                                <a:pt x="37" y="92"/>
                              </a:cubicBezTo>
                              <a:cubicBezTo>
                                <a:pt x="40" y="94"/>
                                <a:pt x="40" y="94"/>
                                <a:pt x="40" y="94"/>
                              </a:cubicBezTo>
                              <a:cubicBezTo>
                                <a:pt x="54" y="80"/>
                                <a:pt x="54" y="80"/>
                                <a:pt x="54" y="80"/>
                              </a:cubicBezTo>
                              <a:cubicBezTo>
                                <a:pt x="58" y="84"/>
                                <a:pt x="58" y="84"/>
                                <a:pt x="58" y="84"/>
                              </a:cubicBezTo>
                              <a:cubicBezTo>
                                <a:pt x="43" y="97"/>
                                <a:pt x="43" y="97"/>
                                <a:pt x="43" y="97"/>
                              </a:cubicBezTo>
                              <a:cubicBezTo>
                                <a:pt x="45" y="100"/>
                                <a:pt x="45" y="100"/>
                                <a:pt x="45" y="100"/>
                              </a:cubicBezTo>
                              <a:cubicBezTo>
                                <a:pt x="61" y="88"/>
                                <a:pt x="61" y="88"/>
                                <a:pt x="61" y="88"/>
                              </a:cubicBezTo>
                              <a:cubicBezTo>
                                <a:pt x="65" y="92"/>
                                <a:pt x="65" y="92"/>
                                <a:pt x="65" y="92"/>
                              </a:cubicBezTo>
                              <a:cubicBezTo>
                                <a:pt x="48" y="103"/>
                                <a:pt x="48" y="103"/>
                                <a:pt x="48" y="103"/>
                              </a:cubicBezTo>
                              <a:cubicBezTo>
                                <a:pt x="51" y="107"/>
                                <a:pt x="51" y="107"/>
                                <a:pt x="51" y="107"/>
                              </a:cubicBezTo>
                              <a:cubicBezTo>
                                <a:pt x="51" y="107"/>
                                <a:pt x="51" y="107"/>
                                <a:pt x="51" y="107"/>
                              </a:cubicBezTo>
                              <a:cubicBezTo>
                                <a:pt x="118" y="77"/>
                                <a:pt x="118" y="77"/>
                                <a:pt x="118" y="77"/>
                              </a:cubicBezTo>
                              <a:cubicBezTo>
                                <a:pt x="125" y="74"/>
                                <a:pt x="121" y="69"/>
                                <a:pt x="118" y="67"/>
                              </a:cubicBezTo>
                              <a:cubicBezTo>
                                <a:pt x="118" y="67"/>
                                <a:pt x="118" y="67"/>
                                <a:pt x="118" y="67"/>
                              </a:cubicBezTo>
                              <a:close/>
                              <a:moveTo>
                                <a:pt x="48" y="60"/>
                              </a:moveTo>
                              <a:cubicBezTo>
                                <a:pt x="44" y="56"/>
                                <a:pt x="44" y="56"/>
                                <a:pt x="44" y="56"/>
                              </a:cubicBezTo>
                              <a:cubicBezTo>
                                <a:pt x="48" y="49"/>
                                <a:pt x="48" y="49"/>
                                <a:pt x="48" y="49"/>
                              </a:cubicBezTo>
                              <a:cubicBezTo>
                                <a:pt x="49" y="48"/>
                                <a:pt x="51" y="47"/>
                                <a:pt x="53" y="48"/>
                              </a:cubicBezTo>
                              <a:cubicBezTo>
                                <a:pt x="54" y="48"/>
                                <a:pt x="54" y="50"/>
                                <a:pt x="53" y="52"/>
                              </a:cubicBezTo>
                              <a:cubicBezTo>
                                <a:pt x="48" y="60"/>
                                <a:pt x="48" y="60"/>
                                <a:pt x="48" y="60"/>
                              </a:cubicBezTo>
                              <a:cubicBezTo>
                                <a:pt x="48" y="60"/>
                                <a:pt x="48" y="60"/>
                                <a:pt x="48" y="60"/>
                              </a:cubicBezTo>
                              <a:close/>
                              <a:moveTo>
                                <a:pt x="56" y="69"/>
                              </a:moveTo>
                              <a:cubicBezTo>
                                <a:pt x="53" y="65"/>
                                <a:pt x="53" y="65"/>
                                <a:pt x="53" y="65"/>
                              </a:cubicBezTo>
                              <a:cubicBezTo>
                                <a:pt x="58" y="59"/>
                                <a:pt x="58" y="59"/>
                                <a:pt x="58" y="59"/>
                              </a:cubicBezTo>
                              <a:cubicBezTo>
                                <a:pt x="59" y="57"/>
                                <a:pt x="61" y="57"/>
                                <a:pt x="62" y="58"/>
                              </a:cubicBezTo>
                              <a:cubicBezTo>
                                <a:pt x="63" y="59"/>
                                <a:pt x="63" y="61"/>
                                <a:pt x="62" y="62"/>
                              </a:cubicBezTo>
                              <a:cubicBezTo>
                                <a:pt x="62" y="62"/>
                                <a:pt x="62" y="62"/>
                                <a:pt x="62" y="62"/>
                              </a:cubicBezTo>
                              <a:cubicBezTo>
                                <a:pt x="56" y="69"/>
                                <a:pt x="56" y="69"/>
                                <a:pt x="56" y="69"/>
                              </a:cubicBezTo>
                              <a:cubicBezTo>
                                <a:pt x="56" y="69"/>
                                <a:pt x="56" y="69"/>
                                <a:pt x="56" y="69"/>
                              </a:cubicBezTo>
                              <a:close/>
                              <a:moveTo>
                                <a:pt x="64" y="78"/>
                              </a:moveTo>
                              <a:cubicBezTo>
                                <a:pt x="60" y="74"/>
                                <a:pt x="60" y="74"/>
                                <a:pt x="60" y="74"/>
                              </a:cubicBezTo>
                              <a:cubicBezTo>
                                <a:pt x="67" y="67"/>
                                <a:pt x="67" y="67"/>
                                <a:pt x="67" y="67"/>
                              </a:cubicBezTo>
                              <a:cubicBezTo>
                                <a:pt x="68" y="66"/>
                                <a:pt x="70" y="66"/>
                                <a:pt x="71" y="67"/>
                              </a:cubicBezTo>
                              <a:cubicBezTo>
                                <a:pt x="72" y="69"/>
                                <a:pt x="72" y="71"/>
                                <a:pt x="70" y="72"/>
                              </a:cubicBezTo>
                              <a:cubicBezTo>
                                <a:pt x="64" y="78"/>
                                <a:pt x="64" y="78"/>
                                <a:pt x="64" y="78"/>
                              </a:cubicBezTo>
                              <a:cubicBezTo>
                                <a:pt x="64" y="78"/>
                                <a:pt x="64" y="78"/>
                                <a:pt x="64" y="78"/>
                              </a:cubicBezTo>
                              <a:close/>
                              <a:moveTo>
                                <a:pt x="79" y="82"/>
                              </a:moveTo>
                              <a:cubicBezTo>
                                <a:pt x="72" y="87"/>
                                <a:pt x="72" y="87"/>
                                <a:pt x="72" y="87"/>
                              </a:cubicBezTo>
                              <a:cubicBezTo>
                                <a:pt x="69" y="83"/>
                                <a:pt x="69" y="83"/>
                                <a:pt x="69" y="83"/>
                              </a:cubicBezTo>
                              <a:cubicBezTo>
                                <a:pt x="77" y="77"/>
                                <a:pt x="77" y="77"/>
                                <a:pt x="77" y="77"/>
                              </a:cubicBezTo>
                              <a:cubicBezTo>
                                <a:pt x="78" y="76"/>
                                <a:pt x="80" y="76"/>
                                <a:pt x="81" y="78"/>
                              </a:cubicBezTo>
                              <a:cubicBezTo>
                                <a:pt x="81" y="79"/>
                                <a:pt x="81" y="81"/>
                                <a:pt x="79" y="82"/>
                              </a:cubicBezTo>
                              <a:cubicBezTo>
                                <a:pt x="79" y="82"/>
                                <a:pt x="79" y="82"/>
                                <a:pt x="79" y="82"/>
                              </a:cubicBezTo>
                              <a:close/>
                              <a:moveTo>
                                <a:pt x="7" y="99"/>
                              </a:moveTo>
                              <a:cubicBezTo>
                                <a:pt x="7" y="99"/>
                                <a:pt x="7" y="99"/>
                                <a:pt x="7" y="99"/>
                              </a:cubicBezTo>
                              <a:cubicBezTo>
                                <a:pt x="0" y="107"/>
                                <a:pt x="0" y="120"/>
                                <a:pt x="7" y="127"/>
                              </a:cubicBezTo>
                              <a:cubicBezTo>
                                <a:pt x="14" y="135"/>
                                <a:pt x="25" y="134"/>
                                <a:pt x="33" y="127"/>
                              </a:cubicBezTo>
                              <a:cubicBezTo>
                                <a:pt x="33" y="127"/>
                                <a:pt x="33" y="127"/>
                                <a:pt x="33" y="127"/>
                              </a:cubicBezTo>
                              <a:cubicBezTo>
                                <a:pt x="33" y="127"/>
                                <a:pt x="33" y="127"/>
                                <a:pt x="33" y="127"/>
                              </a:cubicBezTo>
                              <a:cubicBezTo>
                                <a:pt x="44" y="115"/>
                                <a:pt x="44" y="115"/>
                                <a:pt x="44" y="115"/>
                              </a:cubicBezTo>
                              <a:cubicBezTo>
                                <a:pt x="18" y="87"/>
                                <a:pt x="18" y="87"/>
                                <a:pt x="18" y="87"/>
                              </a:cubicBezTo>
                              <a:cubicBezTo>
                                <a:pt x="7" y="99"/>
                                <a:pt x="7" y="99"/>
                                <a:pt x="7" y="99"/>
                              </a:cubicBezTo>
                              <a:cubicBezTo>
                                <a:pt x="7" y="99"/>
                                <a:pt x="7" y="99"/>
                                <a:pt x="7" y="99"/>
                              </a:cubicBezTo>
                              <a:close/>
                              <a:moveTo>
                                <a:pt x="19" y="125"/>
                              </a:moveTo>
                              <a:cubicBezTo>
                                <a:pt x="17" y="127"/>
                                <a:pt x="14" y="126"/>
                                <a:pt x="11" y="123"/>
                              </a:cubicBezTo>
                              <a:cubicBezTo>
                                <a:pt x="8" y="120"/>
                                <a:pt x="7" y="115"/>
                                <a:pt x="8" y="114"/>
                              </a:cubicBezTo>
                              <a:cubicBezTo>
                                <a:pt x="10" y="112"/>
                                <a:pt x="12" y="114"/>
                                <a:pt x="15" y="118"/>
                              </a:cubicBezTo>
                              <a:cubicBezTo>
                                <a:pt x="18" y="121"/>
                                <a:pt x="21" y="123"/>
                                <a:pt x="19" y="125"/>
                              </a:cubicBezTo>
                              <a:cubicBezTo>
                                <a:pt x="19" y="125"/>
                                <a:pt x="19" y="125"/>
                                <a:pt x="19" y="12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5" o:spid="_x0000_s1026" o:spt="100" style="position:absolute;left:0pt;margin-left:-12.2pt;margin-top:626.85pt;height:23.55pt;width:21.55pt;z-index:-1305035776;mso-width-relative:page;mso-height-relative:page;" fillcolor="#FFFFFF [3212]" filled="t" stroked="f" coordsize="125,135" o:gfxdata="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" path="m118,67c116,66,112,65,109,65c111,62,107,53,106,52c106,51,98,47,95,48c96,44,92,37,91,36c91,35,84,31,80,32c81,28,77,21,77,20c76,19,67,14,64,17c64,14,63,9,62,7c61,5,56,0,54,8c26,79,26,79,26,79c26,79,26,79,26,79c29,83,29,83,29,83c40,64,40,64,40,64c43,68,43,68,43,68c32,86,32,86,32,86c34,88,34,88,34,88c47,72,47,72,47,72c51,76,51,76,51,76c37,92,37,92,37,92c40,94,40,94,40,94c54,80,54,80,54,80c58,84,58,84,58,84c43,97,43,97,43,97c45,100,45,100,45,100c61,88,61,88,61,88c65,92,65,92,65,92c48,103,48,103,48,103c51,107,51,107,51,107c51,107,51,107,51,107c118,77,118,77,118,77c125,74,121,69,118,67c118,67,118,67,118,67xm48,60c44,56,44,56,44,56c48,49,48,49,48,49c49,48,51,47,53,48c54,48,54,50,53,52c48,60,48,60,48,60c48,60,48,60,48,60xm56,69c53,65,53,65,53,65c58,59,58,59,58,59c59,57,61,57,62,58c63,59,63,61,62,62c62,62,62,62,62,62c56,69,56,69,56,69c56,69,56,69,56,69xm64,78c60,74,60,74,60,74c67,67,67,67,67,67c68,66,70,66,71,67c72,69,72,71,70,72c64,78,64,78,64,78c64,78,64,78,64,78xm79,82c72,87,72,87,72,87c69,83,69,83,69,83c77,77,77,77,77,77c78,76,80,76,81,78c81,79,81,81,79,82c79,82,79,82,79,82xm7,99c7,99,7,99,7,99c0,107,0,120,7,127c14,135,25,134,33,127c33,127,33,127,33,127c33,127,33,127,33,127c44,115,44,115,44,115c18,87,18,87,18,87c7,99,7,99,7,99c7,99,7,99,7,99xm19,125c17,127,14,126,11,123c8,120,7,115,8,114c10,112,12,114,15,118c18,121,21,123,19,125c19,125,19,125,19,125xe">
                <v:path o:connectlocs="238653,144003;208000,106341;175158,70894;140126,37662;118231,17723;56926,175020;87579,141788;70063,190528;102905,159512;81010,203820;118231,177235;94147,214898;133558,194959;105095,228190;111663,237052;258358,148434;105095,132926;105095,108556;116042,115203;105095,132926;116042,144003;135747,128495;135747,137357;122610,152865;131368,163942;155453,148434;140126,172804;172968,181666;151074,183881;177347,172804;172968,181666;15326,219329;72252,281361;72252,281361;39410,192743;15326,219329;24084,272499;32842,261422;41600,27693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93249024" behindDoc="1" locked="0" layoutInCell="1" allowOverlap="1">
                <wp:simplePos x="0" y="0"/>
                <wp:positionH relativeFrom="column">
                  <wp:posOffset>824230</wp:posOffset>
                </wp:positionH>
                <wp:positionV relativeFrom="paragraph">
                  <wp:posOffset>7973060</wp:posOffset>
                </wp:positionV>
                <wp:extent cx="362585" cy="248920"/>
                <wp:effectExtent l="0" t="0" r="18415" b="3175"/>
                <wp:wrapNone/>
                <wp:docPr id="35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62585" cy="248920"/>
                        </a:xfrm>
                        <a:custGeom>
                          <a:avLst/>
                          <a:gdLst>
                            <a:gd name="T0" fmla="*/ 175 w 179"/>
                            <a:gd name="T1" fmla="*/ 21 h 122"/>
                            <a:gd name="T2" fmla="*/ 172 w 179"/>
                            <a:gd name="T3" fmla="*/ 21 h 122"/>
                            <a:gd name="T4" fmla="*/ 169 w 179"/>
                            <a:gd name="T5" fmla="*/ 17 h 122"/>
                            <a:gd name="T6" fmla="*/ 169 w 179"/>
                            <a:gd name="T7" fmla="*/ 10 h 122"/>
                            <a:gd name="T8" fmla="*/ 165 w 179"/>
                            <a:gd name="T9" fmla="*/ 6 h 122"/>
                            <a:gd name="T10" fmla="*/ 93 w 179"/>
                            <a:gd name="T11" fmla="*/ 14 h 122"/>
                            <a:gd name="T12" fmla="*/ 86 w 179"/>
                            <a:gd name="T13" fmla="*/ 14 h 122"/>
                            <a:gd name="T14" fmla="*/ 14 w 179"/>
                            <a:gd name="T15" fmla="*/ 6 h 122"/>
                            <a:gd name="T16" fmla="*/ 10 w 179"/>
                            <a:gd name="T17" fmla="*/ 10 h 122"/>
                            <a:gd name="T18" fmla="*/ 10 w 179"/>
                            <a:gd name="T19" fmla="*/ 17 h 122"/>
                            <a:gd name="T20" fmla="*/ 7 w 179"/>
                            <a:gd name="T21" fmla="*/ 21 h 122"/>
                            <a:gd name="T22" fmla="*/ 4 w 179"/>
                            <a:gd name="T23" fmla="*/ 21 h 122"/>
                            <a:gd name="T24" fmla="*/ 0 w 179"/>
                            <a:gd name="T25" fmla="*/ 25 h 122"/>
                            <a:gd name="T26" fmla="*/ 0 w 179"/>
                            <a:gd name="T27" fmla="*/ 112 h 122"/>
                            <a:gd name="T28" fmla="*/ 4 w 179"/>
                            <a:gd name="T29" fmla="*/ 117 h 122"/>
                            <a:gd name="T30" fmla="*/ 76 w 179"/>
                            <a:gd name="T31" fmla="*/ 117 h 122"/>
                            <a:gd name="T32" fmla="*/ 79 w 179"/>
                            <a:gd name="T33" fmla="*/ 119 h 122"/>
                            <a:gd name="T34" fmla="*/ 81 w 179"/>
                            <a:gd name="T35" fmla="*/ 122 h 122"/>
                            <a:gd name="T36" fmla="*/ 98 w 179"/>
                            <a:gd name="T37" fmla="*/ 122 h 122"/>
                            <a:gd name="T38" fmla="*/ 100 w 179"/>
                            <a:gd name="T39" fmla="*/ 119 h 122"/>
                            <a:gd name="T40" fmla="*/ 103 w 179"/>
                            <a:gd name="T41" fmla="*/ 117 h 122"/>
                            <a:gd name="T42" fmla="*/ 175 w 179"/>
                            <a:gd name="T43" fmla="*/ 117 h 122"/>
                            <a:gd name="T44" fmla="*/ 179 w 179"/>
                            <a:gd name="T45" fmla="*/ 112 h 122"/>
                            <a:gd name="T46" fmla="*/ 179 w 179"/>
                            <a:gd name="T47" fmla="*/ 25 h 122"/>
                            <a:gd name="T48" fmla="*/ 175 w 179"/>
                            <a:gd name="T49" fmla="*/ 21 h 122"/>
                            <a:gd name="T50" fmla="*/ 84 w 179"/>
                            <a:gd name="T51" fmla="*/ 108 h 122"/>
                            <a:gd name="T52" fmla="*/ 20 w 179"/>
                            <a:gd name="T53" fmla="*/ 100 h 122"/>
                            <a:gd name="T54" fmla="*/ 16 w 179"/>
                            <a:gd name="T55" fmla="*/ 96 h 122"/>
                            <a:gd name="T56" fmla="*/ 16 w 179"/>
                            <a:gd name="T57" fmla="*/ 14 h 122"/>
                            <a:gd name="T58" fmla="*/ 19 w 179"/>
                            <a:gd name="T59" fmla="*/ 10 h 122"/>
                            <a:gd name="T60" fmla="*/ 83 w 179"/>
                            <a:gd name="T61" fmla="*/ 20 h 122"/>
                            <a:gd name="T62" fmla="*/ 87 w 179"/>
                            <a:gd name="T63" fmla="*/ 26 h 122"/>
                            <a:gd name="T64" fmla="*/ 87 w 179"/>
                            <a:gd name="T65" fmla="*/ 106 h 122"/>
                            <a:gd name="T66" fmla="*/ 84 w 179"/>
                            <a:gd name="T67" fmla="*/ 108 h 122"/>
                            <a:gd name="T68" fmla="*/ 163 w 179"/>
                            <a:gd name="T69" fmla="*/ 96 h 122"/>
                            <a:gd name="T70" fmla="*/ 159 w 179"/>
                            <a:gd name="T71" fmla="*/ 100 h 122"/>
                            <a:gd name="T72" fmla="*/ 96 w 179"/>
                            <a:gd name="T73" fmla="*/ 108 h 122"/>
                            <a:gd name="T74" fmla="*/ 92 w 179"/>
                            <a:gd name="T75" fmla="*/ 106 h 122"/>
                            <a:gd name="T76" fmla="*/ 92 w 179"/>
                            <a:gd name="T77" fmla="*/ 26 h 122"/>
                            <a:gd name="T78" fmla="*/ 96 w 179"/>
                            <a:gd name="T79" fmla="*/ 20 h 122"/>
                            <a:gd name="T80" fmla="*/ 160 w 179"/>
                            <a:gd name="T81" fmla="*/ 10 h 122"/>
                            <a:gd name="T82" fmla="*/ 163 w 179"/>
                            <a:gd name="T83" fmla="*/ 14 h 122"/>
                            <a:gd name="T84" fmla="*/ 163 w 179"/>
                            <a:gd name="T85" fmla="*/ 96 h 1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</a:cxnLst>
                          <a:rect l="0" t="0" r="r" b="b"/>
                          <a:pathLst>
                            <a:path w="179" h="122">
                              <a:moveTo>
                                <a:pt x="175" y="21"/>
                              </a:moveTo>
                              <a:cubicBezTo>
                                <a:pt x="172" y="21"/>
                                <a:pt x="172" y="21"/>
                                <a:pt x="172" y="21"/>
                              </a:cubicBezTo>
                              <a:cubicBezTo>
                                <a:pt x="170" y="21"/>
                                <a:pt x="169" y="19"/>
                                <a:pt x="169" y="17"/>
                              </a:cubicBezTo>
                              <a:cubicBezTo>
                                <a:pt x="169" y="10"/>
                                <a:pt x="169" y="10"/>
                                <a:pt x="169" y="10"/>
                              </a:cubicBezTo>
                              <a:cubicBezTo>
                                <a:pt x="169" y="8"/>
                                <a:pt x="167" y="6"/>
                                <a:pt x="165" y="6"/>
                              </a:cubicBezTo>
                              <a:cubicBezTo>
                                <a:pt x="137" y="0"/>
                                <a:pt x="112" y="0"/>
                                <a:pt x="93" y="14"/>
                              </a:cubicBezTo>
                              <a:cubicBezTo>
                                <a:pt x="90" y="16"/>
                                <a:pt x="89" y="16"/>
                                <a:pt x="86" y="14"/>
                              </a:cubicBezTo>
                              <a:cubicBezTo>
                                <a:pt x="67" y="0"/>
                                <a:pt x="42" y="0"/>
                                <a:pt x="14" y="6"/>
                              </a:cubicBezTo>
                              <a:cubicBezTo>
                                <a:pt x="12" y="6"/>
                                <a:pt x="10" y="8"/>
                                <a:pt x="10" y="10"/>
                              </a:cubicBezTo>
                              <a:cubicBezTo>
                                <a:pt x="10" y="17"/>
                                <a:pt x="10" y="17"/>
                                <a:pt x="10" y="17"/>
                              </a:cubicBezTo>
                              <a:cubicBezTo>
                                <a:pt x="10" y="19"/>
                                <a:pt x="9" y="21"/>
                                <a:pt x="7" y="21"/>
                              </a:cubicBezTo>
                              <a:cubicBezTo>
                                <a:pt x="4" y="21"/>
                                <a:pt x="4" y="21"/>
                                <a:pt x="4" y="21"/>
                              </a:cubicBezTo>
                              <a:cubicBezTo>
                                <a:pt x="2" y="21"/>
                                <a:pt x="0" y="23"/>
                                <a:pt x="0" y="25"/>
                              </a:cubicBezTo>
                              <a:cubicBezTo>
                                <a:pt x="0" y="112"/>
                                <a:pt x="0" y="112"/>
                                <a:pt x="0" y="112"/>
                              </a:cubicBezTo>
                              <a:cubicBezTo>
                                <a:pt x="0" y="115"/>
                                <a:pt x="2" y="117"/>
                                <a:pt x="4" y="117"/>
                              </a:cubicBezTo>
                              <a:cubicBezTo>
                                <a:pt x="76" y="117"/>
                                <a:pt x="76" y="117"/>
                                <a:pt x="76" y="117"/>
                              </a:cubicBezTo>
                              <a:cubicBezTo>
                                <a:pt x="78" y="117"/>
                                <a:pt x="79" y="118"/>
                                <a:pt x="79" y="119"/>
                              </a:cubicBezTo>
                              <a:cubicBezTo>
                                <a:pt x="79" y="121"/>
                                <a:pt x="80" y="122"/>
                                <a:pt x="81" y="122"/>
                              </a:cubicBezTo>
                              <a:cubicBezTo>
                                <a:pt x="98" y="122"/>
                                <a:pt x="98" y="122"/>
                                <a:pt x="98" y="122"/>
                              </a:cubicBezTo>
                              <a:cubicBezTo>
                                <a:pt x="99" y="122"/>
                                <a:pt x="100" y="121"/>
                                <a:pt x="100" y="119"/>
                              </a:cubicBezTo>
                              <a:cubicBezTo>
                                <a:pt x="100" y="118"/>
                                <a:pt x="101" y="117"/>
                                <a:pt x="103" y="117"/>
                              </a:cubicBezTo>
                              <a:cubicBezTo>
                                <a:pt x="175" y="117"/>
                                <a:pt x="175" y="117"/>
                                <a:pt x="175" y="117"/>
                              </a:cubicBezTo>
                              <a:cubicBezTo>
                                <a:pt x="177" y="117"/>
                                <a:pt x="179" y="115"/>
                                <a:pt x="179" y="112"/>
                              </a:cubicBezTo>
                              <a:cubicBezTo>
                                <a:pt x="179" y="25"/>
                                <a:pt x="179" y="25"/>
                                <a:pt x="179" y="25"/>
                              </a:cubicBezTo>
                              <a:cubicBezTo>
                                <a:pt x="179" y="23"/>
                                <a:pt x="177" y="21"/>
                                <a:pt x="175" y="21"/>
                              </a:cubicBezTo>
                              <a:close/>
                              <a:moveTo>
                                <a:pt x="84" y="108"/>
                              </a:moveTo>
                              <a:cubicBezTo>
                                <a:pt x="66" y="97"/>
                                <a:pt x="44" y="96"/>
                                <a:pt x="20" y="100"/>
                              </a:cubicBezTo>
                              <a:cubicBezTo>
                                <a:pt x="18" y="101"/>
                                <a:pt x="16" y="99"/>
                                <a:pt x="16" y="96"/>
                              </a:cubicBezTo>
                              <a:cubicBezTo>
                                <a:pt x="16" y="14"/>
                                <a:pt x="16" y="14"/>
                                <a:pt x="16" y="14"/>
                              </a:cubicBezTo>
                              <a:cubicBezTo>
                                <a:pt x="16" y="12"/>
                                <a:pt x="17" y="10"/>
                                <a:pt x="19" y="10"/>
                              </a:cubicBezTo>
                              <a:cubicBezTo>
                                <a:pt x="44" y="5"/>
                                <a:pt x="67" y="7"/>
                                <a:pt x="83" y="20"/>
                              </a:cubicBezTo>
                              <a:cubicBezTo>
                                <a:pt x="86" y="21"/>
                                <a:pt x="87" y="24"/>
                                <a:pt x="87" y="26"/>
                              </a:cubicBezTo>
                              <a:cubicBezTo>
                                <a:pt x="87" y="106"/>
                                <a:pt x="87" y="106"/>
                                <a:pt x="87" y="106"/>
                              </a:cubicBezTo>
                              <a:cubicBezTo>
                                <a:pt x="87" y="108"/>
                                <a:pt x="85" y="109"/>
                                <a:pt x="84" y="108"/>
                              </a:cubicBezTo>
                              <a:close/>
                              <a:moveTo>
                                <a:pt x="163" y="96"/>
                              </a:moveTo>
                              <a:cubicBezTo>
                                <a:pt x="163" y="99"/>
                                <a:pt x="161" y="101"/>
                                <a:pt x="159" y="100"/>
                              </a:cubicBezTo>
                              <a:cubicBezTo>
                                <a:pt x="135" y="96"/>
                                <a:pt x="113" y="97"/>
                                <a:pt x="96" y="108"/>
                              </a:cubicBezTo>
                              <a:cubicBezTo>
                                <a:pt x="94" y="109"/>
                                <a:pt x="92" y="108"/>
                                <a:pt x="92" y="106"/>
                              </a:cubicBezTo>
                              <a:cubicBezTo>
                                <a:pt x="92" y="26"/>
                                <a:pt x="92" y="26"/>
                                <a:pt x="92" y="26"/>
                              </a:cubicBezTo>
                              <a:cubicBezTo>
                                <a:pt x="92" y="24"/>
                                <a:pt x="93" y="21"/>
                                <a:pt x="96" y="20"/>
                              </a:cubicBezTo>
                              <a:cubicBezTo>
                                <a:pt x="112" y="7"/>
                                <a:pt x="135" y="5"/>
                                <a:pt x="160" y="10"/>
                              </a:cubicBezTo>
                              <a:cubicBezTo>
                                <a:pt x="162" y="10"/>
                                <a:pt x="163" y="12"/>
                                <a:pt x="163" y="14"/>
                              </a:cubicBezTo>
                              <a:cubicBezTo>
                                <a:pt x="163" y="96"/>
                                <a:pt x="163" y="96"/>
                                <a:pt x="163" y="9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6" o:spid="_x0000_s1026" o:spt="100" style="position:absolute;left:0pt;margin-left:64.9pt;margin-top:627.8pt;height:19.6pt;width:28.55pt;z-index:-1305034752;mso-width-relative:page;mso-height-relative:page;" fillcolor="#FFFFFF [3212]" filled="t" stroked="f" coordsize="179,122" o:gfxdata="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" path="m175,21c172,21,172,21,172,21c170,21,169,19,169,17c169,10,169,10,169,10c169,8,167,6,165,6c137,0,112,0,93,14c90,16,89,16,86,14c67,0,42,0,14,6c12,6,10,8,10,10c10,17,10,17,10,17c10,19,9,21,7,21c4,21,4,21,4,21c2,21,0,23,0,25c0,112,0,112,0,112c0,115,2,117,4,117c76,117,76,117,76,117c78,117,79,118,79,119c79,121,80,122,81,122c98,122,98,122,98,122c99,122,100,121,100,119c100,118,101,117,103,117c175,117,175,117,175,117c177,117,179,115,179,112c179,25,179,25,179,25c179,23,177,21,175,21xm84,108c66,97,44,96,20,100c18,101,16,99,16,96c16,14,16,14,16,14c16,12,17,10,19,10c44,5,67,7,83,20c86,21,87,24,87,26c87,106,87,106,87,106c87,108,85,109,84,108xm163,96c163,99,161,101,159,100c135,96,113,97,96,108c94,109,92,108,92,106c92,26,92,26,92,26c92,24,93,21,96,20c112,7,135,5,160,10c162,10,163,12,163,14c163,96,163,96,163,96xe">
                <v:path o:connectlocs="354482,42846;348405,42846;342328,34685;342328,20403;334226,12241;188382,28564;174202,28564;28358,12241;20256,20403;20256,34685;14179,42846;8102,42846;0,51008;0,228516;8102,238718;153946,238718;160023,242799;164074,248920;198510,248920;202561,242799;208638,238718;354482,238718;362585,228516;362585,51008;354482,42846;170151,220355;40512,204032;32409,195871;32409,28564;38486,20403;168126,40806;176228,53048;176228,216274;170151,220355;330175,195871;322072,204032;194458,220355;186356,216274;186356,53048;194458,40806;324098,20403;330175,28564;330175,195871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B65BE3"/>
    <w:rsid w:val="08A14309"/>
    <w:rsid w:val="09460EBE"/>
    <w:rsid w:val="0E245572"/>
    <w:rsid w:val="0EFD1C24"/>
    <w:rsid w:val="12553923"/>
    <w:rsid w:val="14E51AE4"/>
    <w:rsid w:val="1AD81A1B"/>
    <w:rsid w:val="1BB75E3F"/>
    <w:rsid w:val="1E4D4545"/>
    <w:rsid w:val="1F013121"/>
    <w:rsid w:val="1FF075E6"/>
    <w:rsid w:val="20C00AF7"/>
    <w:rsid w:val="21120551"/>
    <w:rsid w:val="25707E5B"/>
    <w:rsid w:val="26607319"/>
    <w:rsid w:val="280F51FF"/>
    <w:rsid w:val="28FC5481"/>
    <w:rsid w:val="29C027DC"/>
    <w:rsid w:val="30E15F77"/>
    <w:rsid w:val="3996298A"/>
    <w:rsid w:val="3B0E0EF1"/>
    <w:rsid w:val="3FAE71AC"/>
    <w:rsid w:val="431A5D5D"/>
    <w:rsid w:val="470950BB"/>
    <w:rsid w:val="47182D6A"/>
    <w:rsid w:val="480F5247"/>
    <w:rsid w:val="48B31186"/>
    <w:rsid w:val="4C0E0AE1"/>
    <w:rsid w:val="5108413B"/>
    <w:rsid w:val="567852EC"/>
    <w:rsid w:val="56FC2698"/>
    <w:rsid w:val="57165D63"/>
    <w:rsid w:val="62804DC7"/>
    <w:rsid w:val="67EE3D0F"/>
    <w:rsid w:val="69B713B5"/>
    <w:rsid w:val="70C06C04"/>
    <w:rsid w:val="74B00A1E"/>
    <w:rsid w:val="771445CA"/>
    <w:rsid w:val="77A02E51"/>
    <w:rsid w:val="77B028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</w:rPr>
  </w:style>
  <w:style w:type="character" w:default="1" w:styleId="4">
    <w:name w:val="Default Paragraph Font"/>
    <w:unhideWhenUsed/>
    <w:qFormat/>
    <w:uiPriority w:val="0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nhideWhenUsed/>
    <w:qFormat/>
    <w:uiPriority w:val="99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-SA"/>
    </w:rPr>
  </w:style>
  <w:style w:type="table" w:styleId="6">
    <w:name w:val="Table Grid"/>
    <w:basedOn w:val="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Waveform">
      <a:dk1>
        <a:sysClr val="windowText" lastClr="000000"/>
      </a:dk1>
      <a:lt1>
        <a:sysClr val="window" lastClr="FFFFFF"/>
      </a:lt1>
      <a:dk2>
        <a:srgbClr val="073E87"/>
      </a:dk2>
      <a:lt2>
        <a:srgbClr val="C6E7FC"/>
      </a:lt2>
      <a:accent1>
        <a:srgbClr val="31B6FD"/>
      </a:accent1>
      <a:accent2>
        <a:srgbClr val="4584D3"/>
      </a:accent2>
      <a:accent3>
        <a:srgbClr val="5BD078"/>
      </a:accent3>
      <a:accent4>
        <a:srgbClr val="A5D028"/>
      </a:accent4>
      <a:accent5>
        <a:srgbClr val="F5C040"/>
      </a:accent5>
      <a:accent6>
        <a:srgbClr val="05E0DB"/>
      </a:accent6>
      <a:hlink>
        <a:srgbClr val="0080FF"/>
      </a:hlink>
      <a:folHlink>
        <a:srgbClr val="5EAE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2015-05-27T08:43:00Z</dcterms:created>
  <dc:creator>徐威方</dc:creator>
  <cp:lastModifiedBy>Administrator</cp:lastModifiedBy>
  <dcterms:modified xsi:type="dcterms:W3CDTF">2018-06-29T10:04:39Z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